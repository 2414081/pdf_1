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825AD" w14:textId="77777777" w:rsidR="00E16D14" w:rsidRDefault="00E16D14" w:rsidP="00E16D14">
      <w:pPr>
        <w:pStyle w:val="ImagePlaceholder"/>
      </w:pPr>
      <w:r w:rsidRPr="00E16D14">
        <w:rPr>
          <w:noProof/>
          <w:lang w:val="en-AU" w:eastAsia="en-AU"/>
        </w:rPr>
        <mc:AlternateContent>
          <mc:Choice Requires="wps">
            <w:drawing>
              <wp:anchor distT="0" distB="0" distL="114300" distR="114300" simplePos="0" relativeHeight="251659264" behindDoc="0" locked="1" layoutInCell="1" allowOverlap="1" wp14:anchorId="52D713D9" wp14:editId="0321D911">
                <wp:simplePos x="0" y="0"/>
                <wp:positionH relativeFrom="column">
                  <wp:posOffset>-912495</wp:posOffset>
                </wp:positionH>
                <wp:positionV relativeFrom="paragraph">
                  <wp:posOffset>-676275</wp:posOffset>
                </wp:positionV>
                <wp:extent cx="530225" cy="10058400"/>
                <wp:effectExtent l="0" t="0" r="3175" b="0"/>
                <wp:wrapNone/>
                <wp:docPr id="2124581430"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354AA" id="Rectangle 1" o:spid="_x0000_s1026" alt="&quot;&quot;" style="position:absolute;margin-left:-71.85pt;margin-top:-53.25pt;width:41.75pt;height:11in;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" fillcolor="#002060" stroked="f" strokeweight="1pt">
                <w10:anchorlock/>
              </v:rect>
            </w:pict>
          </mc:Fallback>
        </mc:AlternateContent>
      </w:r>
    </w:p>
    <w:p w14:paraId="13FA5CA1" w14:textId="64DB0864" w:rsidR="00CE3B09" w:rsidRPr="00CC0FFE" w:rsidRDefault="0038457C" w:rsidP="00CC0FFE">
      <w:pPr>
        <w:pStyle w:val="Title"/>
      </w:pPr>
      <w:r w:rsidRPr="0038457C">
        <w:t>Vamsi Krishna L</w:t>
      </w:r>
    </w:p>
    <w:tbl>
      <w:tblPr>
        <w:tblW w:w="5000" w:type="pct"/>
        <w:tblCellMar>
          <w:left w:w="0" w:type="dxa"/>
          <w:right w:w="0" w:type="dxa"/>
        </w:tblCellMar>
        <w:tblLook w:val="0600" w:firstRow="0" w:lastRow="0" w:firstColumn="0" w:lastColumn="0" w:noHBand="1" w:noVBand="1"/>
      </w:tblPr>
      <w:tblGrid>
        <w:gridCol w:w="9720"/>
      </w:tblGrid>
      <w:tr w:rsidR="00E16D14" w14:paraId="2DC2564D" w14:textId="77777777" w:rsidTr="00E16D14">
        <w:tc>
          <w:tcPr>
            <w:tcW w:w="9720" w:type="dxa"/>
          </w:tcPr>
          <w:p w14:paraId="06C04CDB" w14:textId="3DCC0F6E" w:rsidR="00E16D14" w:rsidRPr="00304FD1" w:rsidRDefault="0038457C" w:rsidP="00E67EB2">
            <w:pPr>
              <w:pStyle w:val="Subtitle"/>
            </w:pPr>
            <w:hyperlink r:id="rId10" w:history="1">
              <w:r w:rsidRPr="00D20513">
                <w:rPr>
                  <w:rStyle w:val="Hyperlink"/>
                </w:rPr>
                <w:t>Vamsi.KrishnaL@cognizant.com</w:t>
              </w:r>
            </w:hyperlink>
            <w:r>
              <w:t xml:space="preserve"> | </w:t>
            </w:r>
            <w:r w:rsidRPr="0038457C">
              <w:t>+91-7396861645</w:t>
            </w:r>
            <w:r>
              <w:t xml:space="preserve"> | Hyderabad</w:t>
            </w:r>
            <w:r w:rsidR="00E16D14">
              <w:t xml:space="preserve"> </w:t>
            </w:r>
            <w:r w:rsidR="00E16D14" w:rsidRPr="00195EF4">
              <w:t xml:space="preserve">| </w:t>
            </w:r>
            <w:r w:rsidR="00E16D14">
              <w:t xml:space="preserve"> </w:t>
            </w:r>
          </w:p>
          <w:p w14:paraId="1A512229" w14:textId="77777777" w:rsidR="00E16D14" w:rsidRPr="00304FD1" w:rsidRDefault="00E16D14" w:rsidP="00E67EB2"/>
          <w:p w14:paraId="35984601" w14:textId="54F379FF" w:rsidR="00E16D14" w:rsidRPr="00AE11F6" w:rsidRDefault="0038457C" w:rsidP="00E67EB2">
            <w:pPr>
              <w:rPr>
                <w:lang w:val="en-IN"/>
              </w:rPr>
            </w:pPr>
            <w:r w:rsidRPr="0038457C">
              <w:t xml:space="preserve">Having </w:t>
            </w:r>
            <w:r>
              <w:t>4</w:t>
            </w:r>
            <w:r w:rsidRPr="0038457C">
              <w:t> years’ experience in</w:t>
            </w:r>
            <w:r w:rsidR="00903FC8">
              <w:t xml:space="preserve"> </w:t>
            </w:r>
            <w:r w:rsidR="00CB123D" w:rsidRPr="00CB123D">
              <w:rPr>
                <w:lang w:val="en-IN"/>
              </w:rPr>
              <w:t xml:space="preserve">evaluating and enhancing AI </w:t>
            </w:r>
            <w:r w:rsidR="004D2BB2" w:rsidRPr="00CB123D">
              <w:rPr>
                <w:lang w:val="en-IN"/>
              </w:rPr>
              <w:t>tools, Gen</w:t>
            </w:r>
            <w:r w:rsidR="00A67DF5">
              <w:rPr>
                <w:lang w:val="en-IN"/>
              </w:rPr>
              <w:t xml:space="preserve"> AI Assurance, </w:t>
            </w:r>
            <w:r w:rsidR="00CB123D" w:rsidRPr="00CB123D">
              <w:rPr>
                <w:lang w:val="en-IN"/>
              </w:rPr>
              <w:t>Frameworks (AI/ML)</w:t>
            </w:r>
            <w:r w:rsidR="00903FC8">
              <w:rPr>
                <w:lang w:val="en-IN"/>
              </w:rPr>
              <w:t xml:space="preserve">, </w:t>
            </w:r>
            <w:r w:rsidRPr="0038457C">
              <w:t>advanced business analytics (framework</w:t>
            </w:r>
            <w:r w:rsidR="009738DB">
              <w:t>s</w:t>
            </w:r>
            <w:r w:rsidRPr="0038457C">
              <w:t xml:space="preserve"> to draw insights at scale for different aspects of business Data Science) to build predictive Aspiring to transition into Data Science, to engage in highly interesting and innovative projects. Striving to drive career progression towards technical roles, contributing to organizational success and growth in the future.</w:t>
            </w:r>
          </w:p>
        </w:tc>
      </w:tr>
    </w:tbl>
    <w:p w14:paraId="171D1C65" w14:textId="787D8767" w:rsidR="00643E15" w:rsidRDefault="004D2BB2" w:rsidP="004D2BB2">
      <w:pPr>
        <w:pStyle w:val="ListBullet"/>
        <w:numPr>
          <w:ilvl w:val="0"/>
          <w:numId w:val="0"/>
        </w:numPr>
        <w:tabs>
          <w:tab w:val="left" w:pos="4104"/>
        </w:tabs>
      </w:pPr>
      <w:r>
        <w:tab/>
      </w:r>
    </w:p>
    <w:p w14:paraId="7529E7CE" w14:textId="77777777" w:rsidR="0038457C" w:rsidRDefault="005E54F8" w:rsidP="0038457C">
      <w:pPr>
        <w:pStyle w:val="Heading1"/>
      </w:pPr>
      <w:sdt>
        <w:sdtPr>
          <w:id w:val="-1163239098"/>
          <w:placeholder>
            <w:docPart w:val="A13E407927B44A5AA7A40AFE715DAC40"/>
          </w:placeholder>
          <w:temporary/>
          <w:showingPlcHdr/>
          <w15:appearance w15:val="hidden"/>
        </w:sdtPr>
        <w:sdtEndPr/>
        <w:sdtContent>
          <w:r w:rsidR="0038457C" w:rsidRPr="00FA7765">
            <w:t>Experi</w:t>
          </w:r>
          <w:r w:rsidR="0038457C">
            <w:t>E</w:t>
          </w:r>
          <w:r w:rsidR="0038457C" w:rsidRPr="00FA7765">
            <w:t>nce</w:t>
          </w:r>
        </w:sdtContent>
      </w:sdt>
    </w:p>
    <w:p w14:paraId="63AEBEE0" w14:textId="241024F1" w:rsidR="0038457C" w:rsidRDefault="0038457C" w:rsidP="0038457C">
      <w:r w:rsidRPr="00340E20">
        <w:rPr>
          <w:b/>
          <w:bCs/>
        </w:rPr>
        <w:t>Cognizant</w:t>
      </w:r>
      <w:r>
        <w:t xml:space="preserve">: </w:t>
      </w:r>
      <w:r w:rsidR="008738C4">
        <w:t xml:space="preserve">Present </w:t>
      </w:r>
      <w:r>
        <w:t xml:space="preserve">Working as Associate in Gen AI Assurance – using different Augmentation techniques, </w:t>
      </w:r>
      <w:r w:rsidR="00C84D5B">
        <w:t xml:space="preserve">LLM’s, Prompt engineering, </w:t>
      </w:r>
      <w:r>
        <w:t>Metric Evaluation and code automation to improve business impact.</w:t>
      </w:r>
    </w:p>
    <w:p w14:paraId="41DD7DA7" w14:textId="77777777" w:rsidR="0038457C" w:rsidRDefault="0038457C" w:rsidP="0038457C"/>
    <w:p w14:paraId="0347D102" w14:textId="692A472F" w:rsidR="0038457C" w:rsidRDefault="0038457C" w:rsidP="0038457C">
      <w:pPr>
        <w:pStyle w:val="ListBullet"/>
        <w:numPr>
          <w:ilvl w:val="0"/>
          <w:numId w:val="0"/>
        </w:numPr>
      </w:pPr>
      <w:r w:rsidRPr="00340E20">
        <w:t>NEC Corporation India Pvt. Limited:</w:t>
      </w:r>
      <w:r>
        <w:t xml:space="preserve"> </w:t>
      </w:r>
      <w:r w:rsidRPr="00340E20">
        <w:t>Wor</w:t>
      </w:r>
      <w:r>
        <w:t>ked</w:t>
      </w:r>
      <w:r w:rsidRPr="00340E20">
        <w:t xml:space="preserve"> as Data Scientist - Member Technical Staff </w:t>
      </w:r>
      <w:r>
        <w:t>for 3+ years</w:t>
      </w:r>
      <w:r w:rsidRPr="00340E20">
        <w:t xml:space="preserve"> Applying advanced data science techniques and machine learning models to generate business insights, optimize operations, and support strategic decision-making</w:t>
      </w:r>
    </w:p>
    <w:p w14:paraId="50377DC0" w14:textId="77777777" w:rsidR="0038457C" w:rsidRDefault="0038457C" w:rsidP="0038457C">
      <w:pPr>
        <w:pStyle w:val="ListBullet"/>
        <w:numPr>
          <w:ilvl w:val="0"/>
          <w:numId w:val="0"/>
        </w:numPr>
      </w:pPr>
    </w:p>
    <w:p w14:paraId="0C39DDE5" w14:textId="77777777" w:rsidR="0038457C" w:rsidRPr="00385FE3" w:rsidRDefault="005E54F8" w:rsidP="0038457C">
      <w:pPr>
        <w:pStyle w:val="Heading1"/>
      </w:pPr>
      <w:sdt>
        <w:sdtPr>
          <w:id w:val="507877070"/>
          <w:placeholder>
            <w:docPart w:val="3F6E183DCD33438BA6D7AA7944EC85D2"/>
          </w:placeholder>
          <w:temporary/>
          <w:showingPlcHdr/>
          <w15:appearance w15:val="hidden"/>
        </w:sdtPr>
        <w:sdtEndPr/>
        <w:sdtContent>
          <w:r w:rsidR="0038457C">
            <w:t>Education</w:t>
          </w:r>
        </w:sdtContent>
      </w:sdt>
    </w:p>
    <w:p w14:paraId="5B23ECA2" w14:textId="36A4CA10" w:rsidR="0038457C" w:rsidRDefault="00BE6429" w:rsidP="0038457C">
      <w:pPr>
        <w:pStyle w:val="ListBullet"/>
        <w:numPr>
          <w:ilvl w:val="0"/>
          <w:numId w:val="0"/>
        </w:numPr>
      </w:pPr>
      <w:r w:rsidRPr="00BE6429">
        <w:rPr>
          <w:rFonts w:eastAsiaTheme="majorEastAsia" w:cs="Times New Roman (Headings CS)"/>
          <w:b/>
          <w:color w:val="000000" w:themeColor="text1"/>
          <w:szCs w:val="26"/>
        </w:rPr>
        <w:t>Bachelor of Technology</w:t>
      </w:r>
    </w:p>
    <w:p w14:paraId="75A0429A" w14:textId="6EDEB6A5" w:rsidR="00BE6429" w:rsidRPr="00335B4F" w:rsidRDefault="00BE6429" w:rsidP="0038457C">
      <w:pPr>
        <w:pStyle w:val="ListBullet"/>
        <w:numPr>
          <w:ilvl w:val="0"/>
          <w:numId w:val="0"/>
        </w:numPr>
        <w:rPr>
          <w:b/>
          <w:bCs/>
        </w:rPr>
      </w:pPr>
      <w:r w:rsidRPr="00335B4F">
        <w:rPr>
          <w:b/>
          <w:bCs/>
        </w:rPr>
        <w:t>K L Deemed to be University 2014 – 2018</w:t>
      </w:r>
    </w:p>
    <w:p w14:paraId="3E095C12" w14:textId="1448BE2E" w:rsidR="007D2B24" w:rsidRDefault="00335B4F" w:rsidP="0038457C">
      <w:pPr>
        <w:pStyle w:val="ListBullet"/>
        <w:numPr>
          <w:ilvl w:val="0"/>
          <w:numId w:val="0"/>
        </w:numPr>
      </w:pPr>
      <w:r>
        <w:t>C</w:t>
      </w:r>
      <w:r w:rsidRPr="00335B4F">
        <w:t xml:space="preserve">ompleted </w:t>
      </w:r>
      <w:r w:rsidR="004D334D" w:rsidRPr="00335B4F">
        <w:t>B. Tech</w:t>
      </w:r>
      <w:r w:rsidRPr="00335B4F">
        <w:t xml:space="preserve"> from KL University, Guntur, India, with a focus on building a strong foundation in engineering principles, graduated in 2018.</w:t>
      </w:r>
    </w:p>
    <w:tbl>
      <w:tblPr>
        <w:tblW w:w="5000" w:type="pct"/>
        <w:tblCellMar>
          <w:left w:w="0" w:type="dxa"/>
          <w:right w:w="0" w:type="dxa"/>
        </w:tblCellMar>
        <w:tblLook w:val="0600" w:firstRow="0" w:lastRow="0" w:firstColumn="0" w:lastColumn="0" w:noHBand="1" w:noVBand="1"/>
      </w:tblPr>
      <w:tblGrid>
        <w:gridCol w:w="9720"/>
      </w:tblGrid>
      <w:tr w:rsidR="007D2B24" w14:paraId="5DC5915D" w14:textId="77777777" w:rsidTr="00E3744E">
        <w:tc>
          <w:tcPr>
            <w:tcW w:w="9720" w:type="dxa"/>
          </w:tcPr>
          <w:p w14:paraId="232501DF" w14:textId="2ED00B69" w:rsidR="007D2B24" w:rsidRDefault="00055E22" w:rsidP="00E3744E">
            <w:pPr>
              <w:pStyle w:val="Heading1"/>
            </w:pPr>
            <w:r>
              <w:rPr>
                <w:noProof/>
              </w:rPr>
              <mc:AlternateContent>
                <mc:Choice Requires="wps">
                  <w:drawing>
                    <wp:anchor distT="0" distB="0" distL="114300" distR="114300" simplePos="0" relativeHeight="251662336" behindDoc="0" locked="0" layoutInCell="1" allowOverlap="1" wp14:anchorId="2863A999" wp14:editId="2CFC8DE5">
                      <wp:simplePos x="0" y="0"/>
                      <wp:positionH relativeFrom="page">
                        <wp:posOffset>3360420</wp:posOffset>
                      </wp:positionH>
                      <wp:positionV relativeFrom="paragraph">
                        <wp:posOffset>87630</wp:posOffset>
                      </wp:positionV>
                      <wp:extent cx="2948940" cy="2194560"/>
                      <wp:effectExtent l="0" t="0" r="0" b="0"/>
                      <wp:wrapNone/>
                      <wp:docPr id="653509843" name="Text Box 6"/>
                      <wp:cNvGraphicFramePr/>
                      <a:graphic xmlns:a="http://schemas.openxmlformats.org/drawingml/2006/main">
                        <a:graphicData uri="http://schemas.microsoft.com/office/word/2010/wordprocessingShape">
                          <wps:wsp>
                            <wps:cNvSpPr txBox="1"/>
                            <wps:spPr>
                              <a:xfrm>
                                <a:off x="0" y="0"/>
                                <a:ext cx="2948940" cy="2194560"/>
                              </a:xfrm>
                              <a:prstGeom prst="rect">
                                <a:avLst/>
                              </a:prstGeom>
                              <a:noFill/>
                              <a:ln w="6350">
                                <a:noFill/>
                              </a:ln>
                            </wps:spPr>
                            <wps:txbx>
                              <w:txbxContent>
                                <w:p w14:paraId="4110FDA7" w14:textId="77777777" w:rsidR="00A23F48" w:rsidRDefault="00A23F48" w:rsidP="00A23F48">
                                  <w:pPr>
                                    <w:ind w:left="720" w:hanging="360"/>
                                  </w:pPr>
                                </w:p>
                                <w:p w14:paraId="7A22DED4" w14:textId="77777777" w:rsidR="00A23F48" w:rsidRDefault="00A23F48" w:rsidP="00A23F48">
                                  <w:pPr>
                                    <w:pStyle w:val="ListBullet"/>
                                    <w:numPr>
                                      <w:ilvl w:val="0"/>
                                      <w:numId w:val="6"/>
                                    </w:numPr>
                                  </w:pPr>
                                  <w:r w:rsidRPr="00C12DE5">
                                    <w:t xml:space="preserve">SQL Querying </w:t>
                                  </w:r>
                                </w:p>
                                <w:p w14:paraId="26CB60E1" w14:textId="77777777" w:rsidR="00A23F48" w:rsidRDefault="00A23F48" w:rsidP="00A23F48">
                                  <w:pPr>
                                    <w:pStyle w:val="ListBullet"/>
                                    <w:numPr>
                                      <w:ilvl w:val="0"/>
                                      <w:numId w:val="6"/>
                                    </w:numPr>
                                  </w:pPr>
                                  <w:r w:rsidRPr="00C12DE5">
                                    <w:t xml:space="preserve">Machine Learning </w:t>
                                  </w:r>
                                </w:p>
                                <w:p w14:paraId="635066F0" w14:textId="77777777" w:rsidR="00A23F48" w:rsidRDefault="00A23F48" w:rsidP="00A23F48">
                                  <w:pPr>
                                    <w:pStyle w:val="ListBullet"/>
                                    <w:numPr>
                                      <w:ilvl w:val="0"/>
                                      <w:numId w:val="6"/>
                                    </w:numPr>
                                  </w:pPr>
                                  <w:r w:rsidRPr="00C12DE5">
                                    <w:t xml:space="preserve">Statistical Analysis </w:t>
                                  </w:r>
                                </w:p>
                                <w:p w14:paraId="1E89DECE" w14:textId="77777777" w:rsidR="00A23F48" w:rsidRDefault="00A23F48" w:rsidP="00A23F48">
                                  <w:pPr>
                                    <w:pStyle w:val="ListBullet"/>
                                    <w:numPr>
                                      <w:ilvl w:val="0"/>
                                      <w:numId w:val="6"/>
                                    </w:numPr>
                                  </w:pPr>
                                  <w:r w:rsidRPr="00C12DE5">
                                    <w:t xml:space="preserve">Predictive modeling </w:t>
                                  </w:r>
                                </w:p>
                                <w:p w14:paraId="2A35419B" w14:textId="77777777" w:rsidR="00A23F48" w:rsidRDefault="00A23F48" w:rsidP="00A23F48">
                                  <w:pPr>
                                    <w:pStyle w:val="ListBullet"/>
                                    <w:numPr>
                                      <w:ilvl w:val="0"/>
                                      <w:numId w:val="6"/>
                                    </w:numPr>
                                  </w:pPr>
                                  <w:r w:rsidRPr="00C12DE5">
                                    <w:t xml:space="preserve">Data preprocessing </w:t>
                                  </w:r>
                                </w:p>
                                <w:p w14:paraId="53BADA93" w14:textId="77777777" w:rsidR="00034E8B" w:rsidRDefault="00034E8B" w:rsidP="00034E8B">
                                  <w:pPr>
                                    <w:pStyle w:val="ListBullet"/>
                                    <w:numPr>
                                      <w:ilvl w:val="0"/>
                                      <w:numId w:val="6"/>
                                    </w:numPr>
                                  </w:pPr>
                                  <w:r>
                                    <w:t xml:space="preserve">Statistics </w:t>
                                  </w:r>
                                </w:p>
                                <w:p w14:paraId="41FC1E21" w14:textId="71BD18FF" w:rsidR="00A23F48" w:rsidRDefault="00A23F48" w:rsidP="00A23F48">
                                  <w:pPr>
                                    <w:pStyle w:val="ListBullet"/>
                                    <w:numPr>
                                      <w:ilvl w:val="0"/>
                                      <w:numId w:val="6"/>
                                    </w:numPr>
                                  </w:pPr>
                                  <w:r w:rsidRPr="00C12DE5">
                                    <w:t xml:space="preserve">Data analysis </w:t>
                                  </w:r>
                                </w:p>
                                <w:p w14:paraId="001CAE4F" w14:textId="77777777" w:rsidR="00A23F48" w:rsidRDefault="00A23F48" w:rsidP="00A23F48">
                                  <w:pPr>
                                    <w:pStyle w:val="ListBullet"/>
                                    <w:numPr>
                                      <w:ilvl w:val="0"/>
                                      <w:numId w:val="6"/>
                                    </w:numPr>
                                  </w:pPr>
                                  <w:r w:rsidRPr="00C12DE5">
                                    <w:t xml:space="preserve">Natural language processing </w:t>
                                  </w:r>
                                </w:p>
                                <w:p w14:paraId="6757C9C4" w14:textId="78FF1244" w:rsidR="00A23F48" w:rsidRDefault="00034E8B" w:rsidP="00A23F48">
                                  <w:pPr>
                                    <w:pStyle w:val="ListBullet"/>
                                    <w:numPr>
                                      <w:ilvl w:val="0"/>
                                      <w:numId w:val="6"/>
                                    </w:numPr>
                                  </w:pPr>
                                  <w:r w:rsidRPr="00C12DE5">
                                    <w:t xml:space="preserve">Oracle </w:t>
                                  </w:r>
                                  <w:r w:rsidR="00CF61BA" w:rsidRPr="00C12DE5">
                                    <w:t>Querying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63A999" id="_x0000_t202" coordsize="21600,21600" o:spt="202" path="m,l,21600r21600,l21600,xe">
                      <v:stroke joinstyle="miter"/>
                      <v:path gradientshapeok="t" o:connecttype="rect"/>
                    </v:shapetype>
                    <v:shape id="Text Box 6" o:spid="_x0000_s1026" type="#_x0000_t202" style="position:absolute;margin-left:264.6pt;margin-top:6.9pt;width:232.2pt;height:172.8pt;z-index:25166233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" filled="f" stroked="f" strokeweight=".5pt">
                      <v:textbox>
                        <w:txbxContent>
                          <w:p w14:paraId="4110FDA7" w14:textId="77777777" w:rsidR="00A23F48" w:rsidRDefault="00A23F48" w:rsidP="00A23F48">
                            <w:pPr>
                              <w:ind w:left="720" w:hanging="360"/>
                            </w:pPr>
                          </w:p>
                          <w:p w14:paraId="7A22DED4" w14:textId="77777777" w:rsidR="00A23F48" w:rsidRDefault="00A23F48" w:rsidP="00A23F48">
                            <w:pPr>
                              <w:pStyle w:val="ListBullet"/>
                              <w:numPr>
                                <w:ilvl w:val="0"/>
                                <w:numId w:val="6"/>
                              </w:numPr>
                            </w:pPr>
                            <w:r w:rsidRPr="00C12DE5">
                              <w:t xml:space="preserve">SQL Querying </w:t>
                            </w:r>
                          </w:p>
                          <w:p w14:paraId="26CB60E1" w14:textId="77777777" w:rsidR="00A23F48" w:rsidRDefault="00A23F48" w:rsidP="00A23F48">
                            <w:pPr>
                              <w:pStyle w:val="ListBullet"/>
                              <w:numPr>
                                <w:ilvl w:val="0"/>
                                <w:numId w:val="6"/>
                              </w:numPr>
                            </w:pPr>
                            <w:r w:rsidRPr="00C12DE5">
                              <w:t xml:space="preserve">Machine Learning </w:t>
                            </w:r>
                          </w:p>
                          <w:p w14:paraId="635066F0" w14:textId="77777777" w:rsidR="00A23F48" w:rsidRDefault="00A23F48" w:rsidP="00A23F48">
                            <w:pPr>
                              <w:pStyle w:val="ListBullet"/>
                              <w:numPr>
                                <w:ilvl w:val="0"/>
                                <w:numId w:val="6"/>
                              </w:numPr>
                            </w:pPr>
                            <w:r w:rsidRPr="00C12DE5">
                              <w:t xml:space="preserve">Statistical Analysis </w:t>
                            </w:r>
                          </w:p>
                          <w:p w14:paraId="1E89DECE" w14:textId="77777777" w:rsidR="00A23F48" w:rsidRDefault="00A23F48" w:rsidP="00A23F48">
                            <w:pPr>
                              <w:pStyle w:val="ListBullet"/>
                              <w:numPr>
                                <w:ilvl w:val="0"/>
                                <w:numId w:val="6"/>
                              </w:numPr>
                            </w:pPr>
                            <w:r w:rsidRPr="00C12DE5">
                              <w:t xml:space="preserve">Predictive modeling </w:t>
                            </w:r>
                          </w:p>
                          <w:p w14:paraId="2A35419B" w14:textId="77777777" w:rsidR="00A23F48" w:rsidRDefault="00A23F48" w:rsidP="00A23F48">
                            <w:pPr>
                              <w:pStyle w:val="ListBullet"/>
                              <w:numPr>
                                <w:ilvl w:val="0"/>
                                <w:numId w:val="6"/>
                              </w:numPr>
                            </w:pPr>
                            <w:r w:rsidRPr="00C12DE5">
                              <w:t xml:space="preserve">Data preprocessing </w:t>
                            </w:r>
                          </w:p>
                          <w:p w14:paraId="53BADA93" w14:textId="77777777" w:rsidR="00034E8B" w:rsidRDefault="00034E8B" w:rsidP="00034E8B">
                            <w:pPr>
                              <w:pStyle w:val="ListBullet"/>
                              <w:numPr>
                                <w:ilvl w:val="0"/>
                                <w:numId w:val="6"/>
                              </w:numPr>
                            </w:pPr>
                            <w:r>
                              <w:t xml:space="preserve">Statistics </w:t>
                            </w:r>
                          </w:p>
                          <w:p w14:paraId="41FC1E21" w14:textId="71BD18FF" w:rsidR="00A23F48" w:rsidRDefault="00A23F48" w:rsidP="00A23F48">
                            <w:pPr>
                              <w:pStyle w:val="ListBullet"/>
                              <w:numPr>
                                <w:ilvl w:val="0"/>
                                <w:numId w:val="6"/>
                              </w:numPr>
                            </w:pPr>
                            <w:r w:rsidRPr="00C12DE5">
                              <w:t xml:space="preserve">Data analysis </w:t>
                            </w:r>
                          </w:p>
                          <w:p w14:paraId="001CAE4F" w14:textId="77777777" w:rsidR="00A23F48" w:rsidRDefault="00A23F48" w:rsidP="00A23F48">
                            <w:pPr>
                              <w:pStyle w:val="ListBullet"/>
                              <w:numPr>
                                <w:ilvl w:val="0"/>
                                <w:numId w:val="6"/>
                              </w:numPr>
                            </w:pPr>
                            <w:r w:rsidRPr="00C12DE5">
                              <w:t xml:space="preserve">Natural language processing </w:t>
                            </w:r>
                          </w:p>
                          <w:p w14:paraId="6757C9C4" w14:textId="78FF1244" w:rsidR="00A23F48" w:rsidRDefault="00034E8B" w:rsidP="00A23F48">
                            <w:pPr>
                              <w:pStyle w:val="ListBullet"/>
                              <w:numPr>
                                <w:ilvl w:val="0"/>
                                <w:numId w:val="6"/>
                              </w:numPr>
                            </w:pPr>
                            <w:r w:rsidRPr="00C12DE5">
                              <w:t xml:space="preserve">Oracle </w:t>
                            </w:r>
                            <w:r w:rsidR="00CF61BA" w:rsidRPr="00C12DE5">
                              <w:t>Querying</w:t>
                            </w:r>
                          </w:p>
                        </w:txbxContent>
                      </v:textbox>
                      <w10:wrap anchorx="page"/>
                    </v:shape>
                  </w:pict>
                </mc:Fallback>
              </mc:AlternateContent>
            </w:r>
            <w:r>
              <w:rPr>
                <w:noProof/>
              </w:rPr>
              <mc:AlternateContent>
                <mc:Choice Requires="wps">
                  <w:drawing>
                    <wp:anchor distT="0" distB="0" distL="114300" distR="114300" simplePos="0" relativeHeight="251663360" behindDoc="0" locked="0" layoutInCell="1" allowOverlap="1" wp14:anchorId="237DAB59" wp14:editId="059AE0E3">
                      <wp:simplePos x="0" y="0"/>
                      <wp:positionH relativeFrom="column">
                        <wp:posOffset>175260</wp:posOffset>
                      </wp:positionH>
                      <wp:positionV relativeFrom="paragraph">
                        <wp:posOffset>118110</wp:posOffset>
                      </wp:positionV>
                      <wp:extent cx="2918460" cy="2324100"/>
                      <wp:effectExtent l="0" t="0" r="0" b="0"/>
                      <wp:wrapNone/>
                      <wp:docPr id="1605166685" name="Text Box 7"/>
                      <wp:cNvGraphicFramePr/>
                      <a:graphic xmlns:a="http://schemas.openxmlformats.org/drawingml/2006/main">
                        <a:graphicData uri="http://schemas.microsoft.com/office/word/2010/wordprocessingShape">
                          <wps:wsp>
                            <wps:cNvSpPr txBox="1"/>
                            <wps:spPr>
                              <a:xfrm>
                                <a:off x="0" y="0"/>
                                <a:ext cx="2918460" cy="2324100"/>
                              </a:xfrm>
                              <a:prstGeom prst="rect">
                                <a:avLst/>
                              </a:prstGeom>
                              <a:noFill/>
                              <a:ln w="6350">
                                <a:noFill/>
                              </a:ln>
                            </wps:spPr>
                            <wps:txbx>
                              <w:txbxContent>
                                <w:p w14:paraId="19360F15" w14:textId="77777777" w:rsidR="00106032" w:rsidRDefault="00106032" w:rsidP="00055E22"/>
                                <w:p w14:paraId="75A0B433" w14:textId="2F906A77" w:rsidR="00034E8B" w:rsidRDefault="00034E8B" w:rsidP="00034E8B">
                                  <w:pPr>
                                    <w:pStyle w:val="ListBullet"/>
                                    <w:numPr>
                                      <w:ilvl w:val="0"/>
                                      <w:numId w:val="6"/>
                                    </w:numPr>
                                  </w:pPr>
                                  <w:r>
                                    <w:t>P</w:t>
                                  </w:r>
                                  <w:r w:rsidRPr="00C12DE5">
                                    <w:t xml:space="preserve">ython Programming </w:t>
                                  </w:r>
                                </w:p>
                                <w:p w14:paraId="07FA335D" w14:textId="4F5471DB" w:rsidR="007A0FAA" w:rsidRDefault="00BC0BCD" w:rsidP="00A23F48">
                                  <w:pPr>
                                    <w:pStyle w:val="ListBullet"/>
                                    <w:numPr>
                                      <w:ilvl w:val="0"/>
                                      <w:numId w:val="6"/>
                                    </w:numPr>
                                  </w:pPr>
                                  <w:r w:rsidRPr="00BC0BCD">
                                    <w:t>Generative AI</w:t>
                                  </w:r>
                                </w:p>
                                <w:p w14:paraId="0C0AC8EA" w14:textId="307BD58B" w:rsidR="007A0FAA" w:rsidRDefault="007A0FAA" w:rsidP="00A23F48">
                                  <w:pPr>
                                    <w:pStyle w:val="ListBullet"/>
                                    <w:numPr>
                                      <w:ilvl w:val="0"/>
                                      <w:numId w:val="6"/>
                                    </w:numPr>
                                  </w:pPr>
                                  <w:r w:rsidRPr="007A0FAA">
                                    <w:t>Prompt Engineering</w:t>
                                  </w:r>
                                </w:p>
                                <w:p w14:paraId="14490F20" w14:textId="642203D7" w:rsidR="00106032" w:rsidRDefault="00106032" w:rsidP="00A23F48">
                                  <w:pPr>
                                    <w:pStyle w:val="ListBullet"/>
                                    <w:numPr>
                                      <w:ilvl w:val="0"/>
                                      <w:numId w:val="6"/>
                                    </w:numPr>
                                  </w:pPr>
                                  <w:r>
                                    <w:t>Augmentation Techniques</w:t>
                                  </w:r>
                                </w:p>
                                <w:p w14:paraId="37E2883F" w14:textId="16202E40" w:rsidR="00106032" w:rsidRDefault="00106032" w:rsidP="00A23F48">
                                  <w:pPr>
                                    <w:pStyle w:val="ListBullet"/>
                                    <w:numPr>
                                      <w:ilvl w:val="0"/>
                                      <w:numId w:val="6"/>
                                    </w:numPr>
                                  </w:pPr>
                                  <w:r>
                                    <w:t>Metric Evaluation</w:t>
                                  </w:r>
                                </w:p>
                                <w:p w14:paraId="63781D0E" w14:textId="65CFA12D" w:rsidR="00EF1832" w:rsidRDefault="00EF1832" w:rsidP="00A23F48">
                                  <w:pPr>
                                    <w:pStyle w:val="ListBullet"/>
                                    <w:numPr>
                                      <w:ilvl w:val="0"/>
                                      <w:numId w:val="6"/>
                                    </w:numPr>
                                  </w:pPr>
                                  <w:r>
                                    <w:t>Code Automation</w:t>
                                  </w:r>
                                </w:p>
                                <w:p w14:paraId="58129586" w14:textId="2541AC34" w:rsidR="00A23F48" w:rsidRDefault="00A23F48" w:rsidP="00A23F48">
                                  <w:pPr>
                                    <w:pStyle w:val="ListBullet"/>
                                    <w:numPr>
                                      <w:ilvl w:val="0"/>
                                      <w:numId w:val="6"/>
                                    </w:numPr>
                                  </w:pPr>
                                  <w:r w:rsidRPr="00C12DE5">
                                    <w:t xml:space="preserve">Data Cleaning </w:t>
                                  </w:r>
                                </w:p>
                                <w:p w14:paraId="5BFF191C" w14:textId="77777777" w:rsidR="00A23F48" w:rsidRDefault="00A23F48" w:rsidP="00A23F48">
                                  <w:pPr>
                                    <w:pStyle w:val="ListBullet"/>
                                    <w:numPr>
                                      <w:ilvl w:val="0"/>
                                      <w:numId w:val="6"/>
                                    </w:numPr>
                                  </w:pPr>
                                  <w:r w:rsidRPr="00C12DE5">
                                    <w:t xml:space="preserve">Data Visualization </w:t>
                                  </w:r>
                                </w:p>
                                <w:p w14:paraId="2FFCDF4E" w14:textId="0A73915D" w:rsidR="00A23F48" w:rsidRDefault="00034E8B" w:rsidP="00034E8B">
                                  <w:pPr>
                                    <w:pStyle w:val="ListBullet"/>
                                    <w:numPr>
                                      <w:ilvl w:val="0"/>
                                      <w:numId w:val="6"/>
                                    </w:numPr>
                                  </w:pPr>
                                  <w:r w:rsidRPr="00034E8B">
                                    <w:t>LLM</w:t>
                                  </w:r>
                                  <w:r w:rsidR="007E1DC0">
                                    <w:t>s</w:t>
                                  </w:r>
                                </w:p>
                                <w:p w14:paraId="2A1FFCC4" w14:textId="3EFDA08F" w:rsidR="00CB1832" w:rsidRDefault="00A23F48" w:rsidP="00055E22">
                                  <w:pPr>
                                    <w:pStyle w:val="ListBullet"/>
                                    <w:numPr>
                                      <w:ilvl w:val="0"/>
                                      <w:numId w:val="6"/>
                                    </w:numPr>
                                  </w:pPr>
                                  <w:r w:rsidRPr="00C12DE5">
                                    <w:t>Flask API</w:t>
                                  </w:r>
                                </w:p>
                                <w:p w14:paraId="2E3C9DFB" w14:textId="77777777" w:rsidR="00CB1832" w:rsidRPr="00643E15" w:rsidRDefault="00CB1832" w:rsidP="00CB1832">
                                  <w:pPr>
                                    <w:pStyle w:val="ListBullet"/>
                                    <w:numPr>
                                      <w:ilvl w:val="0"/>
                                      <w:numId w:val="0"/>
                                    </w:numPr>
                                    <w:ind w:left="360" w:hanging="360"/>
                                  </w:pPr>
                                </w:p>
                                <w:p w14:paraId="433A2DCB" w14:textId="77777777" w:rsidR="00A23F48" w:rsidRDefault="00A23F4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7DAB59" id="Text Box 7" o:spid="_x0000_s1027" type="#_x0000_t202" style="position:absolute;margin-left:13.8pt;margin-top:9.3pt;width:229.8pt;height:18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" filled="f" stroked="f" strokeweight=".5pt">
                      <v:textbox>
                        <w:txbxContent>
                          <w:p w14:paraId="19360F15" w14:textId="77777777" w:rsidR="00106032" w:rsidRDefault="00106032" w:rsidP="00055E22"/>
                          <w:p w14:paraId="75A0B433" w14:textId="2F906A77" w:rsidR="00034E8B" w:rsidRDefault="00034E8B" w:rsidP="00034E8B">
                            <w:pPr>
                              <w:pStyle w:val="ListBullet"/>
                              <w:numPr>
                                <w:ilvl w:val="0"/>
                                <w:numId w:val="6"/>
                              </w:numPr>
                            </w:pPr>
                            <w:r>
                              <w:t>P</w:t>
                            </w:r>
                            <w:r w:rsidRPr="00C12DE5">
                              <w:t xml:space="preserve">ython Programming </w:t>
                            </w:r>
                          </w:p>
                          <w:p w14:paraId="07FA335D" w14:textId="4F5471DB" w:rsidR="007A0FAA" w:rsidRDefault="00BC0BCD" w:rsidP="00A23F48">
                            <w:pPr>
                              <w:pStyle w:val="ListBullet"/>
                              <w:numPr>
                                <w:ilvl w:val="0"/>
                                <w:numId w:val="6"/>
                              </w:numPr>
                            </w:pPr>
                            <w:r w:rsidRPr="00BC0BCD">
                              <w:t>Generative AI</w:t>
                            </w:r>
                          </w:p>
                          <w:p w14:paraId="0C0AC8EA" w14:textId="307BD58B" w:rsidR="007A0FAA" w:rsidRDefault="007A0FAA" w:rsidP="00A23F48">
                            <w:pPr>
                              <w:pStyle w:val="ListBullet"/>
                              <w:numPr>
                                <w:ilvl w:val="0"/>
                                <w:numId w:val="6"/>
                              </w:numPr>
                            </w:pPr>
                            <w:r w:rsidRPr="007A0FAA">
                              <w:t>Prompt Engineering</w:t>
                            </w:r>
                          </w:p>
                          <w:p w14:paraId="14490F20" w14:textId="642203D7" w:rsidR="00106032" w:rsidRDefault="00106032" w:rsidP="00A23F48">
                            <w:pPr>
                              <w:pStyle w:val="ListBullet"/>
                              <w:numPr>
                                <w:ilvl w:val="0"/>
                                <w:numId w:val="6"/>
                              </w:numPr>
                            </w:pPr>
                            <w:r>
                              <w:t>Augmentation Techniques</w:t>
                            </w:r>
                          </w:p>
                          <w:p w14:paraId="37E2883F" w14:textId="16202E40" w:rsidR="00106032" w:rsidRDefault="00106032" w:rsidP="00A23F48">
                            <w:pPr>
                              <w:pStyle w:val="ListBullet"/>
                              <w:numPr>
                                <w:ilvl w:val="0"/>
                                <w:numId w:val="6"/>
                              </w:numPr>
                            </w:pPr>
                            <w:r>
                              <w:t>Metric Evaluation</w:t>
                            </w:r>
                          </w:p>
                          <w:p w14:paraId="63781D0E" w14:textId="65CFA12D" w:rsidR="00EF1832" w:rsidRDefault="00EF1832" w:rsidP="00A23F48">
                            <w:pPr>
                              <w:pStyle w:val="ListBullet"/>
                              <w:numPr>
                                <w:ilvl w:val="0"/>
                                <w:numId w:val="6"/>
                              </w:numPr>
                            </w:pPr>
                            <w:r>
                              <w:t>Code Automation</w:t>
                            </w:r>
                          </w:p>
                          <w:p w14:paraId="58129586" w14:textId="2541AC34" w:rsidR="00A23F48" w:rsidRDefault="00A23F48" w:rsidP="00A23F48">
                            <w:pPr>
                              <w:pStyle w:val="ListBullet"/>
                              <w:numPr>
                                <w:ilvl w:val="0"/>
                                <w:numId w:val="6"/>
                              </w:numPr>
                            </w:pPr>
                            <w:r w:rsidRPr="00C12DE5">
                              <w:t xml:space="preserve">Data Cleaning </w:t>
                            </w:r>
                          </w:p>
                          <w:p w14:paraId="5BFF191C" w14:textId="77777777" w:rsidR="00A23F48" w:rsidRDefault="00A23F48" w:rsidP="00A23F48">
                            <w:pPr>
                              <w:pStyle w:val="ListBullet"/>
                              <w:numPr>
                                <w:ilvl w:val="0"/>
                                <w:numId w:val="6"/>
                              </w:numPr>
                            </w:pPr>
                            <w:r w:rsidRPr="00C12DE5">
                              <w:t xml:space="preserve">Data Visualization </w:t>
                            </w:r>
                          </w:p>
                          <w:p w14:paraId="2FFCDF4E" w14:textId="0A73915D" w:rsidR="00A23F48" w:rsidRDefault="00034E8B" w:rsidP="00034E8B">
                            <w:pPr>
                              <w:pStyle w:val="ListBullet"/>
                              <w:numPr>
                                <w:ilvl w:val="0"/>
                                <w:numId w:val="6"/>
                              </w:numPr>
                            </w:pPr>
                            <w:r w:rsidRPr="00034E8B">
                              <w:t>LLM</w:t>
                            </w:r>
                            <w:r w:rsidR="007E1DC0">
                              <w:t>s</w:t>
                            </w:r>
                          </w:p>
                          <w:p w14:paraId="2A1FFCC4" w14:textId="3EFDA08F" w:rsidR="00CB1832" w:rsidRDefault="00A23F48" w:rsidP="00055E22">
                            <w:pPr>
                              <w:pStyle w:val="ListBullet"/>
                              <w:numPr>
                                <w:ilvl w:val="0"/>
                                <w:numId w:val="6"/>
                              </w:numPr>
                            </w:pPr>
                            <w:r w:rsidRPr="00C12DE5">
                              <w:t>Flask API</w:t>
                            </w:r>
                          </w:p>
                          <w:p w14:paraId="2E3C9DFB" w14:textId="77777777" w:rsidR="00CB1832" w:rsidRPr="00643E15" w:rsidRDefault="00CB1832" w:rsidP="00CB1832">
                            <w:pPr>
                              <w:pStyle w:val="ListBullet"/>
                              <w:numPr>
                                <w:ilvl w:val="0"/>
                                <w:numId w:val="0"/>
                              </w:numPr>
                              <w:ind w:left="360" w:hanging="360"/>
                            </w:pPr>
                          </w:p>
                          <w:p w14:paraId="433A2DCB" w14:textId="77777777" w:rsidR="00A23F48" w:rsidRDefault="00A23F48"/>
                        </w:txbxContent>
                      </v:textbox>
                    </v:shape>
                  </w:pict>
                </mc:Fallback>
              </mc:AlternateContent>
            </w:r>
            <w:sdt>
              <w:sdtPr>
                <w:id w:val="1921290404"/>
                <w:placeholder>
                  <w:docPart w:val="1BAB2BC00C564F128DDF077A926E9BC8"/>
                </w:placeholder>
                <w:temporary/>
                <w:showingPlcHdr/>
                <w15:appearance w15:val="hidden"/>
              </w:sdtPr>
              <w:sdtEndPr/>
              <w:sdtContent>
                <w:r w:rsidR="007D2B24" w:rsidRPr="00FA7765">
                  <w:t>Skills</w:t>
                </w:r>
              </w:sdtContent>
            </w:sdt>
          </w:p>
        </w:tc>
      </w:tr>
    </w:tbl>
    <w:p w14:paraId="14450976" w14:textId="3BB5D0E9" w:rsidR="00A23F48" w:rsidRDefault="00A23F48" w:rsidP="00A23F48">
      <w:pPr>
        <w:pStyle w:val="ListBullet"/>
        <w:numPr>
          <w:ilvl w:val="0"/>
          <w:numId w:val="0"/>
        </w:numPr>
        <w:ind w:left="720"/>
      </w:pPr>
    </w:p>
    <w:p w14:paraId="203262FB" w14:textId="19AE8459" w:rsidR="00A23F48" w:rsidRDefault="00A23F48" w:rsidP="00A23F48">
      <w:pPr>
        <w:pStyle w:val="ListBullet"/>
        <w:numPr>
          <w:ilvl w:val="0"/>
          <w:numId w:val="0"/>
        </w:numPr>
        <w:ind w:left="720"/>
      </w:pPr>
    </w:p>
    <w:p w14:paraId="0D8957CF" w14:textId="77777777" w:rsidR="00A23F48" w:rsidRDefault="00A23F48" w:rsidP="00A23F48">
      <w:pPr>
        <w:pStyle w:val="ListBullet"/>
        <w:numPr>
          <w:ilvl w:val="0"/>
          <w:numId w:val="0"/>
        </w:numPr>
        <w:ind w:left="720"/>
      </w:pPr>
    </w:p>
    <w:p w14:paraId="6834D0D3" w14:textId="77777777" w:rsidR="00A23F48" w:rsidRDefault="00A23F48" w:rsidP="00A23F48">
      <w:pPr>
        <w:pStyle w:val="ListBullet"/>
        <w:numPr>
          <w:ilvl w:val="0"/>
          <w:numId w:val="0"/>
        </w:numPr>
        <w:ind w:left="720"/>
      </w:pPr>
    </w:p>
    <w:p w14:paraId="17B9266D" w14:textId="77777777" w:rsidR="00A23F48" w:rsidRDefault="00A23F48" w:rsidP="00A23F48">
      <w:pPr>
        <w:pStyle w:val="ListBullet"/>
        <w:numPr>
          <w:ilvl w:val="0"/>
          <w:numId w:val="0"/>
        </w:numPr>
        <w:ind w:left="720"/>
      </w:pPr>
    </w:p>
    <w:p w14:paraId="6F0E4931" w14:textId="51F21D61" w:rsidR="00A23F48" w:rsidRDefault="00A23F48" w:rsidP="00A23F48">
      <w:pPr>
        <w:pStyle w:val="ListBullet"/>
        <w:numPr>
          <w:ilvl w:val="0"/>
          <w:numId w:val="0"/>
        </w:numPr>
        <w:ind w:left="720"/>
      </w:pPr>
    </w:p>
    <w:p w14:paraId="2B97815F" w14:textId="77777777" w:rsidR="00A23F48" w:rsidRDefault="00A23F48" w:rsidP="00A23F48">
      <w:pPr>
        <w:pStyle w:val="ListBullet"/>
        <w:numPr>
          <w:ilvl w:val="0"/>
          <w:numId w:val="0"/>
        </w:numPr>
        <w:ind w:left="720"/>
      </w:pPr>
    </w:p>
    <w:p w14:paraId="48DD1E1B" w14:textId="77777777" w:rsidR="00A23F48" w:rsidRDefault="00A23F48" w:rsidP="00A23F48">
      <w:pPr>
        <w:pStyle w:val="ListBullet"/>
        <w:numPr>
          <w:ilvl w:val="0"/>
          <w:numId w:val="0"/>
        </w:numPr>
        <w:ind w:left="720"/>
      </w:pPr>
    </w:p>
    <w:p w14:paraId="480C7C5B" w14:textId="77777777" w:rsidR="00A23F48" w:rsidRDefault="00A23F48" w:rsidP="00A23F48">
      <w:pPr>
        <w:pStyle w:val="ListBullet"/>
        <w:numPr>
          <w:ilvl w:val="0"/>
          <w:numId w:val="0"/>
        </w:numPr>
        <w:ind w:left="720"/>
      </w:pPr>
    </w:p>
    <w:p w14:paraId="32195400" w14:textId="77777777" w:rsidR="00A23F48" w:rsidRDefault="00A23F48" w:rsidP="00A23F48">
      <w:pPr>
        <w:pStyle w:val="ListBullet"/>
        <w:numPr>
          <w:ilvl w:val="0"/>
          <w:numId w:val="0"/>
        </w:numPr>
        <w:ind w:left="720"/>
      </w:pPr>
    </w:p>
    <w:p w14:paraId="68D9D84F" w14:textId="77777777" w:rsidR="00D97660" w:rsidRPr="00D97660" w:rsidRDefault="00D97660" w:rsidP="00D97660"/>
    <w:p w14:paraId="32CE2B5F" w14:textId="337CBD14" w:rsidR="00D219A0" w:rsidRDefault="00AF7A4F" w:rsidP="00811AD3">
      <w:pPr>
        <w:pStyle w:val="Heading1"/>
      </w:pPr>
      <w:r w:rsidRPr="00E16D14">
        <w:rPr>
          <w:noProof/>
          <w:lang w:val="en-AU" w:eastAsia="en-AU"/>
        </w:rPr>
        <mc:AlternateContent>
          <mc:Choice Requires="wps">
            <w:drawing>
              <wp:anchor distT="0" distB="0" distL="114300" distR="114300" simplePos="0" relativeHeight="251665408" behindDoc="0" locked="1" layoutInCell="1" allowOverlap="1" wp14:anchorId="536E72AB" wp14:editId="06242E65">
                <wp:simplePos x="0" y="0"/>
                <wp:positionH relativeFrom="page">
                  <wp:align>left</wp:align>
                </wp:positionH>
                <wp:positionV relativeFrom="paragraph">
                  <wp:posOffset>-685800</wp:posOffset>
                </wp:positionV>
                <wp:extent cx="530225" cy="10058400"/>
                <wp:effectExtent l="0" t="0" r="3175" b="0"/>
                <wp:wrapNone/>
                <wp:docPr id="169009991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6B8916" id="Rectangle 1" o:spid="_x0000_s1026" alt="&quot;&quot;" style="position:absolute;margin-left:0;margin-top:-54pt;width:41.75pt;height:11in;z-index:2516654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" fillcolor="#002060" stroked="f" strokeweight="1pt">
                <w10:wrap anchorx="page"/>
                <w10:anchorlock/>
              </v:rect>
            </w:pict>
          </mc:Fallback>
        </mc:AlternateContent>
      </w:r>
      <w:r w:rsidR="00811AD3">
        <w:t>PROJECTS</w:t>
      </w:r>
    </w:p>
    <w:p w14:paraId="637EE0C2" w14:textId="60FBAB99" w:rsidR="0062551D" w:rsidRDefault="0062551D" w:rsidP="0062551D">
      <w:pPr>
        <w:rPr>
          <w:b/>
          <w:bCs/>
        </w:rPr>
      </w:pPr>
      <w:r w:rsidRPr="0062551D">
        <w:rPr>
          <w:b/>
          <w:bCs/>
        </w:rPr>
        <w:t>Kaiser – Risant Health – Data &amp; AI</w:t>
      </w:r>
    </w:p>
    <w:p w14:paraId="17DA8D86" w14:textId="4C41B325" w:rsidR="0062551D" w:rsidRDefault="00246A76" w:rsidP="0062551D">
      <w:pPr>
        <w:rPr>
          <w:b/>
          <w:bCs/>
        </w:rPr>
      </w:pPr>
      <w:r w:rsidRPr="00246A76">
        <w:rPr>
          <w:b/>
          <w:bCs/>
        </w:rPr>
        <w:t>Associate</w:t>
      </w:r>
    </w:p>
    <w:p w14:paraId="4D3BEF1E" w14:textId="60250FAE" w:rsidR="00246A76" w:rsidRPr="0062551D" w:rsidRDefault="00246A76" w:rsidP="0062551D">
      <w:pPr>
        <w:rPr>
          <w:b/>
          <w:bCs/>
        </w:rPr>
      </w:pPr>
      <w:r w:rsidRPr="00811AD3">
        <w:rPr>
          <w:b/>
          <w:bCs/>
        </w:rPr>
        <w:t>Technologies</w:t>
      </w:r>
      <w:r>
        <w:t>:</w:t>
      </w:r>
      <w:r w:rsidR="00336007">
        <w:t xml:space="preserve"> Python, </w:t>
      </w:r>
      <w:r w:rsidR="00692645">
        <w:t xml:space="preserve">LLM, </w:t>
      </w:r>
      <w:r w:rsidR="00FA4565" w:rsidRPr="00FA4565">
        <w:t>Prompt engineering</w:t>
      </w:r>
      <w:r w:rsidR="00FA4565">
        <w:t>,</w:t>
      </w:r>
      <w:r w:rsidR="004D72C7" w:rsidRPr="004D72C7">
        <w:t xml:space="preserve"> Cosmos DB</w:t>
      </w:r>
    </w:p>
    <w:p w14:paraId="19747E08" w14:textId="0AA1FE42" w:rsidR="00BB0F3F" w:rsidRPr="00BB0F3F" w:rsidRDefault="006365F3" w:rsidP="00BB0F3F">
      <w:pPr>
        <w:pStyle w:val="ListParagraph"/>
        <w:numPr>
          <w:ilvl w:val="0"/>
          <w:numId w:val="9"/>
        </w:numPr>
        <w:rPr>
          <w:lang w:val="en-IN"/>
        </w:rPr>
      </w:pPr>
      <w:r w:rsidRPr="00E16D14">
        <w:rPr>
          <w:noProof/>
          <w:lang w:val="en-AU" w:eastAsia="en-AU"/>
        </w:rPr>
        <w:lastRenderedPageBreak/>
        <mc:AlternateContent>
          <mc:Choice Requires="wps">
            <w:drawing>
              <wp:anchor distT="0" distB="0" distL="114300" distR="114300" simplePos="0" relativeHeight="251667456" behindDoc="0" locked="1" layoutInCell="1" allowOverlap="1" wp14:anchorId="03A3F0F0" wp14:editId="5ABC4F50">
                <wp:simplePos x="0" y="0"/>
                <wp:positionH relativeFrom="page">
                  <wp:align>left</wp:align>
                </wp:positionH>
                <wp:positionV relativeFrom="paragraph">
                  <wp:posOffset>-685800</wp:posOffset>
                </wp:positionV>
                <wp:extent cx="530225" cy="10058400"/>
                <wp:effectExtent l="0" t="0" r="3175" b="0"/>
                <wp:wrapNone/>
                <wp:docPr id="158107543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30225" cy="10058400"/>
                        </a:xfrm>
                        <a:prstGeom prst="rect">
                          <a:avLst/>
                        </a:prstGeom>
                        <a:solidFill>
                          <a:srgbClr val="00206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E654C" id="Rectangle 1" o:spid="_x0000_s1026" alt="&quot;&quot;" style="position:absolute;margin-left:0;margin-top:-54pt;width:41.75pt;height:11in;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" fillcolor="#002060" stroked="f" strokeweight="1pt">
                <w10:wrap anchorx="page"/>
                <w10:anchorlock/>
              </v:rect>
            </w:pict>
          </mc:Fallback>
        </mc:AlternateContent>
      </w:r>
      <w:r w:rsidR="004D72C7">
        <w:rPr>
          <w:lang w:val="en-IN"/>
        </w:rPr>
        <w:t>I</w:t>
      </w:r>
      <w:r w:rsidR="00BB0F3F" w:rsidRPr="00BB0F3F">
        <w:rPr>
          <w:lang w:val="en-IN"/>
        </w:rPr>
        <w:t>mplemented data augmentation techniques to enhance training datasets and improve model generalization</w:t>
      </w:r>
    </w:p>
    <w:p w14:paraId="2513BC32" w14:textId="77777777" w:rsidR="00BB0F3F" w:rsidRPr="00BB0F3F" w:rsidRDefault="00BB0F3F" w:rsidP="00BB0F3F">
      <w:pPr>
        <w:pStyle w:val="ListParagraph"/>
        <w:numPr>
          <w:ilvl w:val="0"/>
          <w:numId w:val="9"/>
        </w:numPr>
        <w:rPr>
          <w:lang w:val="en-IN"/>
        </w:rPr>
      </w:pPr>
      <w:r w:rsidRPr="00BB0F3F">
        <w:rPr>
          <w:lang w:val="en-IN"/>
        </w:rPr>
        <w:t>Conducted comprehensive metrics evaluation to measure performance, reliability, and fairness of AI models</w:t>
      </w:r>
    </w:p>
    <w:p w14:paraId="012781FD" w14:textId="7688285A" w:rsidR="00BB0F3F" w:rsidRPr="00BB0F3F" w:rsidRDefault="00BB0F3F" w:rsidP="00BB0F3F">
      <w:pPr>
        <w:pStyle w:val="ListParagraph"/>
        <w:numPr>
          <w:ilvl w:val="0"/>
          <w:numId w:val="9"/>
        </w:numPr>
        <w:rPr>
          <w:lang w:val="en-IN"/>
        </w:rPr>
      </w:pPr>
      <w:r w:rsidRPr="00BB0F3F">
        <w:rPr>
          <w:lang w:val="en-IN"/>
        </w:rPr>
        <w:t xml:space="preserve">API integration workflows to capture, log, and </w:t>
      </w:r>
      <w:r w:rsidR="004D72C7" w:rsidRPr="00BB0F3F">
        <w:rPr>
          <w:lang w:val="en-IN"/>
        </w:rPr>
        <w:t>analyse</w:t>
      </w:r>
      <w:r w:rsidRPr="00BB0F3F">
        <w:rPr>
          <w:lang w:val="en-IN"/>
        </w:rPr>
        <w:t xml:space="preserve"> system responses for evaluation</w:t>
      </w:r>
    </w:p>
    <w:p w14:paraId="079B3DEB" w14:textId="4683DB81" w:rsidR="00BB0F3F" w:rsidRDefault="00BB0F3F" w:rsidP="00BB0F3F">
      <w:pPr>
        <w:pStyle w:val="ListParagraph"/>
        <w:numPr>
          <w:ilvl w:val="0"/>
          <w:numId w:val="9"/>
        </w:numPr>
        <w:rPr>
          <w:lang w:val="en-IN"/>
        </w:rPr>
      </w:pPr>
      <w:r w:rsidRPr="00BB0F3F">
        <w:rPr>
          <w:lang w:val="en-IN"/>
        </w:rPr>
        <w:t>Established Generative AI assurance frameworks to validate outputs and ensure compliance with responsible AI standards</w:t>
      </w:r>
    </w:p>
    <w:p w14:paraId="4CC8E9CA" w14:textId="77777777" w:rsidR="00EB064D" w:rsidRPr="00BB0F3F" w:rsidRDefault="00EB064D" w:rsidP="00EB064D">
      <w:pPr>
        <w:pStyle w:val="ListParagraph"/>
        <w:rPr>
          <w:lang w:val="en-IN"/>
        </w:rPr>
      </w:pPr>
    </w:p>
    <w:p w14:paraId="71DF37CC" w14:textId="1BC0ED7E" w:rsidR="00FE6792" w:rsidRPr="00811AD3" w:rsidRDefault="00FE6792" w:rsidP="00AF7A4F">
      <w:pPr>
        <w:pStyle w:val="ListBullet"/>
        <w:numPr>
          <w:ilvl w:val="0"/>
          <w:numId w:val="0"/>
        </w:numPr>
        <w:tabs>
          <w:tab w:val="left" w:pos="3528"/>
        </w:tabs>
        <w:rPr>
          <w:b/>
          <w:bCs/>
        </w:rPr>
      </w:pPr>
      <w:r w:rsidRPr="00811AD3">
        <w:rPr>
          <w:b/>
          <w:bCs/>
        </w:rPr>
        <w:t xml:space="preserve">Product </w:t>
      </w:r>
      <w:r w:rsidR="00811AD3" w:rsidRPr="00811AD3">
        <w:rPr>
          <w:b/>
          <w:bCs/>
        </w:rPr>
        <w:t>Similarity</w:t>
      </w:r>
      <w:r w:rsidRPr="00811AD3">
        <w:rPr>
          <w:b/>
          <w:bCs/>
        </w:rPr>
        <w:t xml:space="preserve"> (</w:t>
      </w:r>
      <w:proofErr w:type="spellStart"/>
      <w:r w:rsidRPr="00811AD3">
        <w:rPr>
          <w:b/>
          <w:bCs/>
        </w:rPr>
        <w:t>GeM</w:t>
      </w:r>
      <w:proofErr w:type="spellEnd"/>
      <w:r w:rsidRPr="00811AD3">
        <w:rPr>
          <w:b/>
          <w:bCs/>
        </w:rPr>
        <w:t>)</w:t>
      </w:r>
      <w:r w:rsidR="00AF7A4F">
        <w:rPr>
          <w:b/>
          <w:bCs/>
        </w:rPr>
        <w:tab/>
      </w:r>
    </w:p>
    <w:p w14:paraId="1B6C8ED0" w14:textId="77777777" w:rsidR="00FE6792" w:rsidRPr="00811AD3" w:rsidRDefault="00FE6792" w:rsidP="00811AD3">
      <w:pPr>
        <w:pStyle w:val="ListBullet"/>
        <w:numPr>
          <w:ilvl w:val="0"/>
          <w:numId w:val="0"/>
        </w:numPr>
        <w:ind w:left="360" w:hanging="360"/>
        <w:rPr>
          <w:b/>
          <w:bCs/>
        </w:rPr>
      </w:pPr>
      <w:r w:rsidRPr="00811AD3">
        <w:rPr>
          <w:b/>
          <w:bCs/>
        </w:rPr>
        <w:t>Data Scientist</w:t>
      </w:r>
    </w:p>
    <w:p w14:paraId="2EAF8539" w14:textId="77777777" w:rsidR="00FE6792" w:rsidRDefault="00FE6792" w:rsidP="00811AD3">
      <w:pPr>
        <w:pStyle w:val="ListBullet"/>
        <w:numPr>
          <w:ilvl w:val="0"/>
          <w:numId w:val="0"/>
        </w:numPr>
        <w:ind w:left="360" w:hanging="360"/>
      </w:pPr>
      <w:r w:rsidRPr="00811AD3">
        <w:rPr>
          <w:b/>
          <w:bCs/>
        </w:rPr>
        <w:t>Technologies</w:t>
      </w:r>
      <w:r>
        <w:t>: Python, SQL, Machine Learning algorithms</w:t>
      </w:r>
    </w:p>
    <w:p w14:paraId="1E96B65F" w14:textId="77777777" w:rsidR="00FE6792" w:rsidRPr="00396E95" w:rsidRDefault="00FE6792" w:rsidP="00396E95">
      <w:pPr>
        <w:pStyle w:val="ListBullet"/>
        <w:numPr>
          <w:ilvl w:val="0"/>
          <w:numId w:val="0"/>
        </w:numPr>
        <w:ind w:left="360" w:hanging="360"/>
        <w:rPr>
          <w:b/>
          <w:bCs/>
        </w:rPr>
      </w:pPr>
      <w:r w:rsidRPr="00396E95">
        <w:rPr>
          <w:b/>
          <w:bCs/>
        </w:rPr>
        <w:t>Contributions:</w:t>
      </w:r>
    </w:p>
    <w:p w14:paraId="16DF2C1D" w14:textId="77777777" w:rsidR="00FE6792" w:rsidRDefault="00FE6792" w:rsidP="00BB0F3F">
      <w:pPr>
        <w:pStyle w:val="ListBullet"/>
        <w:numPr>
          <w:ilvl w:val="0"/>
          <w:numId w:val="11"/>
        </w:numPr>
      </w:pPr>
      <w:r>
        <w:t>Analyzed and understood client requirements and project objectives.</w:t>
      </w:r>
    </w:p>
    <w:p w14:paraId="0AAC0099" w14:textId="6BD6C916" w:rsidR="00FE6792" w:rsidRDefault="00FE6792" w:rsidP="00BB0F3F">
      <w:pPr>
        <w:pStyle w:val="ListBullet"/>
        <w:numPr>
          <w:ilvl w:val="0"/>
          <w:numId w:val="11"/>
        </w:numPr>
      </w:pPr>
      <w:r>
        <w:t>Identi</w:t>
      </w:r>
      <w:r w:rsidR="00453EC5">
        <w:t>fi</w:t>
      </w:r>
      <w:r>
        <w:t>ed the business problem and converted it into a data problem.</w:t>
      </w:r>
    </w:p>
    <w:p w14:paraId="039F9992" w14:textId="4307AEDF" w:rsidR="00FE6792" w:rsidRDefault="00FE6792" w:rsidP="00BB0F3F">
      <w:pPr>
        <w:pStyle w:val="ListBullet"/>
        <w:numPr>
          <w:ilvl w:val="0"/>
          <w:numId w:val="11"/>
        </w:numPr>
      </w:pPr>
      <w:r>
        <w:t>Extracted data from SQL databases and processed, cleansed, and veri</w:t>
      </w:r>
      <w:r w:rsidR="00F416F0">
        <w:t>fi</w:t>
      </w:r>
      <w:r>
        <w:t>ed data integrity using Python.</w:t>
      </w:r>
    </w:p>
    <w:p w14:paraId="1CD31B0E" w14:textId="77777777" w:rsidR="00FE6792" w:rsidRDefault="00FE6792" w:rsidP="00BB0F3F">
      <w:pPr>
        <w:pStyle w:val="ListBullet"/>
        <w:numPr>
          <w:ilvl w:val="0"/>
          <w:numId w:val="11"/>
        </w:numPr>
      </w:pPr>
      <w:r>
        <w:t>Implemented machine learning algorithms in Python for product similarity modeling.</w:t>
      </w:r>
    </w:p>
    <w:p w14:paraId="69C1B795" w14:textId="53A994AF" w:rsidR="00FE6792" w:rsidRDefault="00FE6792" w:rsidP="00BB0F3F">
      <w:pPr>
        <w:pStyle w:val="ListBullet"/>
        <w:numPr>
          <w:ilvl w:val="0"/>
          <w:numId w:val="11"/>
        </w:numPr>
      </w:pPr>
      <w:r>
        <w:t>Applied the product similarity model across additional modules, including technical speci</w:t>
      </w:r>
      <w:r w:rsidR="00F416F0">
        <w:t>fi</w:t>
      </w:r>
      <w:r>
        <w:t>cation comparison and</w:t>
      </w:r>
    </w:p>
    <w:p w14:paraId="47ACC49E" w14:textId="77777777" w:rsidR="00FE6792" w:rsidRDefault="00FE6792" w:rsidP="00BB0F3F">
      <w:pPr>
        <w:pStyle w:val="ListBullet"/>
        <w:numPr>
          <w:ilvl w:val="0"/>
          <w:numId w:val="11"/>
        </w:numPr>
      </w:pPr>
      <w:r>
        <w:t>Government Initiatives.</w:t>
      </w:r>
    </w:p>
    <w:p w14:paraId="460909BA" w14:textId="397AFA55" w:rsidR="00830F61" w:rsidRDefault="00FE6792" w:rsidP="00BB0F3F">
      <w:pPr>
        <w:pStyle w:val="ListBullet"/>
        <w:numPr>
          <w:ilvl w:val="0"/>
          <w:numId w:val="11"/>
        </w:numPr>
      </w:pPr>
      <w:r>
        <w:t>Coordinated with management and clients through daily and weekly calls to ensure smooth project transitions.</w:t>
      </w:r>
    </w:p>
    <w:p w14:paraId="55D2A83B" w14:textId="77777777" w:rsidR="00EB064D" w:rsidRDefault="00EB064D" w:rsidP="00EB064D">
      <w:pPr>
        <w:pStyle w:val="ListBullet"/>
        <w:numPr>
          <w:ilvl w:val="0"/>
          <w:numId w:val="0"/>
        </w:numPr>
        <w:ind w:left="936"/>
      </w:pPr>
    </w:p>
    <w:p w14:paraId="45F5E344" w14:textId="77777777" w:rsidR="00FE6792" w:rsidRPr="00396E95" w:rsidRDefault="00FE6792" w:rsidP="00396E95">
      <w:pPr>
        <w:pStyle w:val="ListBullet"/>
        <w:numPr>
          <w:ilvl w:val="0"/>
          <w:numId w:val="0"/>
        </w:numPr>
        <w:rPr>
          <w:b/>
          <w:bCs/>
        </w:rPr>
      </w:pPr>
      <w:r w:rsidRPr="00396E95">
        <w:rPr>
          <w:b/>
          <w:bCs/>
        </w:rPr>
        <w:t>Health of BID Analytics</w:t>
      </w:r>
    </w:p>
    <w:p w14:paraId="051C7868" w14:textId="77777777" w:rsidR="00FE6792" w:rsidRDefault="00FE6792" w:rsidP="00396E95">
      <w:pPr>
        <w:pStyle w:val="ListBullet"/>
        <w:numPr>
          <w:ilvl w:val="0"/>
          <w:numId w:val="0"/>
        </w:numPr>
        <w:ind w:left="360" w:hanging="360"/>
      </w:pPr>
      <w:r w:rsidRPr="00396E95">
        <w:rPr>
          <w:b/>
          <w:bCs/>
        </w:rPr>
        <w:t>Technologies</w:t>
      </w:r>
      <w:r>
        <w:t>: Python, SQL, Statistical and ML techniques</w:t>
      </w:r>
    </w:p>
    <w:p w14:paraId="3043D2F2" w14:textId="77777777" w:rsidR="00FE6792" w:rsidRPr="00396E95" w:rsidRDefault="00FE6792" w:rsidP="00396E95">
      <w:pPr>
        <w:pStyle w:val="ListBullet"/>
        <w:numPr>
          <w:ilvl w:val="0"/>
          <w:numId w:val="0"/>
        </w:numPr>
        <w:ind w:left="360" w:hanging="360"/>
        <w:rPr>
          <w:b/>
          <w:bCs/>
        </w:rPr>
      </w:pPr>
      <w:r w:rsidRPr="00396E95">
        <w:rPr>
          <w:b/>
          <w:bCs/>
        </w:rPr>
        <w:t>Contributions:</w:t>
      </w:r>
    </w:p>
    <w:p w14:paraId="35006B5A" w14:textId="4C24A1B0" w:rsidR="00FE6792" w:rsidRDefault="00FE6792" w:rsidP="00BB0F3F">
      <w:pPr>
        <w:pStyle w:val="ListBullet"/>
        <w:numPr>
          <w:ilvl w:val="0"/>
          <w:numId w:val="12"/>
        </w:numPr>
      </w:pPr>
      <w:r>
        <w:t>Interpreted client requirements and de</w:t>
      </w:r>
      <w:r w:rsidR="008A6F54">
        <w:t>fi</w:t>
      </w:r>
      <w:r>
        <w:t>ned project objectives.</w:t>
      </w:r>
    </w:p>
    <w:p w14:paraId="6C232293" w14:textId="77777777" w:rsidR="00FE6792" w:rsidRDefault="00FE6792" w:rsidP="00BB0F3F">
      <w:pPr>
        <w:pStyle w:val="ListBullet"/>
        <w:numPr>
          <w:ilvl w:val="0"/>
          <w:numId w:val="12"/>
        </w:numPr>
      </w:pPr>
      <w:r>
        <w:t>Converted the business problem into a structured data problem.</w:t>
      </w:r>
    </w:p>
    <w:p w14:paraId="1AF25B2A" w14:textId="77777777" w:rsidR="00FE6792" w:rsidRDefault="00FE6792" w:rsidP="00BB0F3F">
      <w:pPr>
        <w:pStyle w:val="ListBullet"/>
        <w:numPr>
          <w:ilvl w:val="0"/>
          <w:numId w:val="12"/>
        </w:numPr>
      </w:pPr>
      <w:r>
        <w:t>Retrieved and processed data from SQL databases, maintaining data integrity in Python.</w:t>
      </w:r>
    </w:p>
    <w:p w14:paraId="5EA0142D" w14:textId="77777777" w:rsidR="00FE6792" w:rsidRDefault="00FE6792" w:rsidP="00BB0F3F">
      <w:pPr>
        <w:pStyle w:val="ListBullet"/>
        <w:numPr>
          <w:ilvl w:val="0"/>
          <w:numId w:val="12"/>
        </w:numPr>
      </w:pPr>
      <w:r>
        <w:t>Employed statistical and ML techniques for comprehensive bid analysis.</w:t>
      </w:r>
    </w:p>
    <w:p w14:paraId="3E32EBD9" w14:textId="77777777" w:rsidR="00FE6792" w:rsidRDefault="00FE6792" w:rsidP="00BB0F3F">
      <w:pPr>
        <w:pStyle w:val="ListBullet"/>
        <w:numPr>
          <w:ilvl w:val="0"/>
          <w:numId w:val="12"/>
        </w:numPr>
      </w:pPr>
      <w:r>
        <w:t>Created APIs for handling single bid, bunch bid, and multi-consignee bid scenarios.</w:t>
      </w:r>
    </w:p>
    <w:p w14:paraId="616BD2B9" w14:textId="1AB2D457" w:rsidR="00830F61" w:rsidRDefault="00FE6792" w:rsidP="00BB0F3F">
      <w:pPr>
        <w:pStyle w:val="ListBullet"/>
        <w:numPr>
          <w:ilvl w:val="0"/>
          <w:numId w:val="12"/>
        </w:numPr>
      </w:pPr>
      <w:r>
        <w:t>Maintained regular communication with management and clients for seamless project progression.</w:t>
      </w:r>
    </w:p>
    <w:p w14:paraId="6BF1557C" w14:textId="77777777" w:rsidR="00EB064D" w:rsidRDefault="00EB064D" w:rsidP="00EB064D">
      <w:pPr>
        <w:pStyle w:val="ListBullet"/>
        <w:numPr>
          <w:ilvl w:val="0"/>
          <w:numId w:val="0"/>
        </w:numPr>
        <w:ind w:left="936"/>
      </w:pPr>
    </w:p>
    <w:p w14:paraId="360E82EB" w14:textId="1BEB3FE9" w:rsidR="00FE6792" w:rsidRPr="00F36591" w:rsidRDefault="00FE6792" w:rsidP="00F36591">
      <w:pPr>
        <w:pStyle w:val="ListBullet"/>
        <w:numPr>
          <w:ilvl w:val="0"/>
          <w:numId w:val="0"/>
        </w:numPr>
      </w:pPr>
      <w:r w:rsidRPr="00F36591">
        <w:rPr>
          <w:b/>
          <w:bCs/>
        </w:rPr>
        <w:t>Technical Rejection–Comments Appropriateness/Speci</w:t>
      </w:r>
      <w:r w:rsidR="00F36591" w:rsidRPr="00F36591">
        <w:rPr>
          <w:b/>
          <w:bCs/>
        </w:rPr>
        <w:t>fi</w:t>
      </w:r>
      <w:r w:rsidRPr="00F36591">
        <w:rPr>
          <w:b/>
          <w:bCs/>
        </w:rPr>
        <w:t>cations Comparison</w:t>
      </w:r>
    </w:p>
    <w:p w14:paraId="65C13614" w14:textId="44195D21" w:rsidR="00FE6792" w:rsidRDefault="00FE6792" w:rsidP="00453EC5">
      <w:pPr>
        <w:pStyle w:val="ListBullet"/>
        <w:numPr>
          <w:ilvl w:val="0"/>
          <w:numId w:val="0"/>
        </w:numPr>
        <w:ind w:left="360" w:hanging="360"/>
      </w:pPr>
      <w:r w:rsidRPr="00453EC5">
        <w:rPr>
          <w:b/>
          <w:bCs/>
        </w:rPr>
        <w:t>Technologies:</w:t>
      </w:r>
      <w:r>
        <w:t xml:space="preserve"> Python, SQL, Flask, NLP</w:t>
      </w:r>
    </w:p>
    <w:p w14:paraId="40448CC2" w14:textId="77777777" w:rsidR="00FE6792" w:rsidRPr="00453EC5" w:rsidRDefault="00FE6792" w:rsidP="00453EC5">
      <w:pPr>
        <w:pStyle w:val="ListBullet"/>
        <w:numPr>
          <w:ilvl w:val="0"/>
          <w:numId w:val="0"/>
        </w:numPr>
        <w:ind w:left="360" w:hanging="360"/>
        <w:rPr>
          <w:b/>
          <w:bCs/>
        </w:rPr>
      </w:pPr>
      <w:r w:rsidRPr="00453EC5">
        <w:rPr>
          <w:b/>
          <w:bCs/>
        </w:rPr>
        <w:t>Contributions:</w:t>
      </w:r>
    </w:p>
    <w:p w14:paraId="20D8D31C" w14:textId="77777777" w:rsidR="00FE6792" w:rsidRDefault="00FE6792" w:rsidP="00BB0F3F">
      <w:pPr>
        <w:pStyle w:val="ListBullet"/>
        <w:numPr>
          <w:ilvl w:val="0"/>
          <w:numId w:val="13"/>
        </w:numPr>
      </w:pPr>
      <w:r>
        <w:t>Analyzed client requirements and project objectives.</w:t>
      </w:r>
    </w:p>
    <w:p w14:paraId="39278A7A" w14:textId="77777777" w:rsidR="00FE6792" w:rsidRDefault="00FE6792" w:rsidP="00BB0F3F">
      <w:pPr>
        <w:pStyle w:val="ListBullet"/>
        <w:numPr>
          <w:ilvl w:val="0"/>
          <w:numId w:val="13"/>
        </w:numPr>
      </w:pPr>
      <w:r>
        <w:t>Translated the business problem into a data-driven solution.</w:t>
      </w:r>
    </w:p>
    <w:p w14:paraId="3CF831BA" w14:textId="77777777" w:rsidR="00FE6792" w:rsidRDefault="00FE6792" w:rsidP="00BB0F3F">
      <w:pPr>
        <w:pStyle w:val="ListBullet"/>
        <w:numPr>
          <w:ilvl w:val="0"/>
          <w:numId w:val="13"/>
        </w:numPr>
      </w:pPr>
      <w:r>
        <w:t>Extracted and processed data from SQL databases, ensuring integrity for analysis in Python.</w:t>
      </w:r>
    </w:p>
    <w:p w14:paraId="18988A62" w14:textId="77777777" w:rsidR="00FE6792" w:rsidRDefault="00FE6792" w:rsidP="00BB0F3F">
      <w:pPr>
        <w:pStyle w:val="ListBullet"/>
        <w:numPr>
          <w:ilvl w:val="0"/>
          <w:numId w:val="13"/>
        </w:numPr>
      </w:pPr>
      <w:r>
        <w:t>Applied NLP techniques for topic modeling to categorize comments based on appropriateness.</w:t>
      </w:r>
    </w:p>
    <w:p w14:paraId="2F0194F7" w14:textId="77777777" w:rsidR="00FE6792" w:rsidRDefault="00FE6792" w:rsidP="00BB0F3F">
      <w:pPr>
        <w:pStyle w:val="ListBullet"/>
        <w:numPr>
          <w:ilvl w:val="0"/>
          <w:numId w:val="13"/>
        </w:numPr>
      </w:pPr>
      <w:r>
        <w:t>Developed APIs with encryption and decryption implementations.</w:t>
      </w:r>
    </w:p>
    <w:p w14:paraId="3F47143B" w14:textId="77777777" w:rsidR="00453EC5" w:rsidRDefault="00FE6792" w:rsidP="00BB0F3F">
      <w:pPr>
        <w:pStyle w:val="ListBullet"/>
        <w:numPr>
          <w:ilvl w:val="0"/>
          <w:numId w:val="13"/>
        </w:numPr>
      </w:pPr>
      <w:r>
        <w:t>Deployed and tested the solution on database servers.</w:t>
      </w:r>
    </w:p>
    <w:p w14:paraId="7E5BCF1A" w14:textId="218D2813" w:rsidR="007D2B24" w:rsidRPr="00643E15" w:rsidRDefault="00FE6792" w:rsidP="00BB0F3F">
      <w:pPr>
        <w:pStyle w:val="ListBullet"/>
        <w:numPr>
          <w:ilvl w:val="0"/>
          <w:numId w:val="13"/>
        </w:numPr>
      </w:pPr>
      <w:r>
        <w:t>Conducted daily and weekly calls with management and clients to facilitate project transitions.</w:t>
      </w:r>
    </w:p>
    <w:sectPr w:rsidR="007D2B24" w:rsidRPr="00643E15" w:rsidSect="00AF7A4F">
      <w:type w:val="continuous"/>
      <w:pgSz w:w="12240" w:h="15840"/>
      <w:pgMar w:top="1080" w:right="108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0ADB2" w14:textId="77777777" w:rsidR="001F3C74" w:rsidRDefault="001F3C74" w:rsidP="00E16D14">
      <w:pPr>
        <w:spacing w:line="240" w:lineRule="auto"/>
      </w:pPr>
      <w:r>
        <w:separator/>
      </w:r>
    </w:p>
  </w:endnote>
  <w:endnote w:type="continuationSeparator" w:id="0">
    <w:p w14:paraId="134357BF" w14:textId="77777777" w:rsidR="001F3C74" w:rsidRDefault="001F3C74" w:rsidP="00E16D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6AD53" w14:textId="77777777" w:rsidR="001F3C74" w:rsidRDefault="001F3C74" w:rsidP="00E16D14">
      <w:pPr>
        <w:spacing w:line="240" w:lineRule="auto"/>
      </w:pPr>
      <w:r>
        <w:separator/>
      </w:r>
    </w:p>
  </w:footnote>
  <w:footnote w:type="continuationSeparator" w:id="0">
    <w:p w14:paraId="16BF80AA" w14:textId="77777777" w:rsidR="001F3C74" w:rsidRDefault="001F3C74" w:rsidP="00E16D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8E4E5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234DCD"/>
    <w:multiLevelType w:val="multilevel"/>
    <w:tmpl w:val="2CECC46C"/>
    <w:lvl w:ilvl="0">
      <w:start w:val="1"/>
      <w:numFmt w:val="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2" w15:restartNumberingAfterBreak="0">
    <w:nsid w:val="0814279F"/>
    <w:multiLevelType w:val="multilevel"/>
    <w:tmpl w:val="2CECC46C"/>
    <w:lvl w:ilvl="0">
      <w:start w:val="1"/>
      <w:numFmt w:val="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3" w15:restartNumberingAfterBreak="0">
    <w:nsid w:val="0F4E4A26"/>
    <w:multiLevelType w:val="multilevel"/>
    <w:tmpl w:val="BD20E95C"/>
    <w:styleLink w:val="CurrentList4"/>
    <w:lvl w:ilvl="0">
      <w:start w:val="1"/>
      <w:numFmt w:val="bullet"/>
      <w:lvlText w:val=""/>
      <w:lvlJc w:val="left"/>
      <w:pPr>
        <w:ind w:left="936" w:hanging="360"/>
      </w:pPr>
      <w:rPr>
        <w:rFonts w:ascii="Symbol" w:hAnsi="Symbol" w:hint="default"/>
        <w:color w:val="000000" w:themeColor="text1"/>
        <w:sz w:val="20"/>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4" w15:restartNumberingAfterBreak="0">
    <w:nsid w:val="19FD4007"/>
    <w:multiLevelType w:val="multilevel"/>
    <w:tmpl w:val="868C2648"/>
    <w:lvl w:ilvl="0">
      <w:start w:val="1"/>
      <w:numFmt w:val="bullet"/>
      <w:pStyle w:val="List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5" w15:restartNumberingAfterBreak="0">
    <w:nsid w:val="20B45E07"/>
    <w:multiLevelType w:val="hybridMultilevel"/>
    <w:tmpl w:val="D5641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1F3DC0"/>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118138B"/>
    <w:multiLevelType w:val="multilevel"/>
    <w:tmpl w:val="2CECC46C"/>
    <w:lvl w:ilvl="0">
      <w:start w:val="1"/>
      <w:numFmt w:val="bullet"/>
      <w:lvlText w:val=""/>
      <w:lvlJc w:val="left"/>
      <w:pPr>
        <w:ind w:left="936" w:hanging="360"/>
      </w:pPr>
      <w:rPr>
        <w:rFonts w:ascii="Symbol" w:hAnsi="Symbol" w:hint="default"/>
        <w:color w:val="000000" w:themeColor="text1"/>
        <w:sz w:val="16"/>
      </w:rPr>
    </w:lvl>
    <w:lvl w:ilvl="1">
      <w:start w:val="1"/>
      <w:numFmt w:val="bullet"/>
      <w:lvlText w:val="o"/>
      <w:lvlJc w:val="left"/>
      <w:pPr>
        <w:ind w:left="1296" w:hanging="360"/>
      </w:pPr>
      <w:rPr>
        <w:rFonts w:ascii="Courier New" w:hAnsi="Courier New" w:hint="default"/>
        <w:color w:val="F15533" w:themeColor="accent1"/>
        <w:sz w:val="24"/>
      </w:rPr>
    </w:lvl>
    <w:lvl w:ilvl="2">
      <w:start w:val="1"/>
      <w:numFmt w:val="bullet"/>
      <w:lvlText w:val=""/>
      <w:lvlJc w:val="left"/>
      <w:pPr>
        <w:ind w:left="1656" w:hanging="360"/>
      </w:pPr>
      <w:rPr>
        <w:rFonts w:ascii="Wingdings" w:hAnsi="Wingdings" w:hint="default"/>
        <w:color w:val="F15533" w:themeColor="accent1"/>
        <w:sz w:val="24"/>
      </w:rPr>
    </w:lvl>
    <w:lvl w:ilvl="3">
      <w:start w:val="1"/>
      <w:numFmt w:val="bullet"/>
      <w:lvlText w:val=""/>
      <w:lvlJc w:val="left"/>
      <w:pPr>
        <w:ind w:left="2016" w:hanging="360"/>
      </w:pPr>
      <w:rPr>
        <w:rFonts w:ascii="Symbol" w:hAnsi="Symbol" w:hint="default"/>
      </w:rPr>
    </w:lvl>
    <w:lvl w:ilvl="4">
      <w:start w:val="1"/>
      <w:numFmt w:val="bullet"/>
      <w:lvlText w:val="o"/>
      <w:lvlJc w:val="left"/>
      <w:pPr>
        <w:ind w:left="2376" w:hanging="360"/>
      </w:pPr>
      <w:rPr>
        <w:rFonts w:ascii="Courier New" w:hAnsi="Courier New" w:hint="default"/>
      </w:rPr>
    </w:lvl>
    <w:lvl w:ilvl="5">
      <w:start w:val="1"/>
      <w:numFmt w:val="bullet"/>
      <w:lvlText w:val=""/>
      <w:lvlJc w:val="left"/>
      <w:pPr>
        <w:ind w:left="2736" w:hanging="360"/>
      </w:pPr>
      <w:rPr>
        <w:rFonts w:ascii="Wingdings" w:hAnsi="Wingdings" w:hint="default"/>
      </w:rPr>
    </w:lvl>
    <w:lvl w:ilvl="6">
      <w:start w:val="1"/>
      <w:numFmt w:val="bullet"/>
      <w:lvlText w:val=""/>
      <w:lvlJc w:val="left"/>
      <w:pPr>
        <w:ind w:left="3096" w:hanging="360"/>
      </w:pPr>
      <w:rPr>
        <w:rFonts w:ascii="Symbol" w:hAnsi="Symbol" w:hint="default"/>
      </w:rPr>
    </w:lvl>
    <w:lvl w:ilvl="7">
      <w:start w:val="1"/>
      <w:numFmt w:val="bullet"/>
      <w:lvlText w:val="o"/>
      <w:lvlJc w:val="left"/>
      <w:pPr>
        <w:ind w:left="3456" w:hanging="360"/>
      </w:pPr>
      <w:rPr>
        <w:rFonts w:ascii="Courier New" w:hAnsi="Courier New" w:hint="default"/>
      </w:rPr>
    </w:lvl>
    <w:lvl w:ilvl="8">
      <w:start w:val="1"/>
      <w:numFmt w:val="bullet"/>
      <w:lvlText w:val=""/>
      <w:lvlJc w:val="left"/>
      <w:pPr>
        <w:ind w:left="3816" w:hanging="360"/>
      </w:pPr>
      <w:rPr>
        <w:rFonts w:ascii="Wingdings" w:hAnsi="Wingdings" w:hint="default"/>
      </w:rPr>
    </w:lvl>
  </w:abstractNum>
  <w:abstractNum w:abstractNumId="8" w15:restartNumberingAfterBreak="0">
    <w:nsid w:val="49A16A12"/>
    <w:multiLevelType w:val="hybridMultilevel"/>
    <w:tmpl w:val="0EB6D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D5204E1"/>
    <w:multiLevelType w:val="hybridMultilevel"/>
    <w:tmpl w:val="DC043B7E"/>
    <w:lvl w:ilvl="0" w:tplc="12AE0CFE">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CE45619"/>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F06D3F"/>
    <w:multiLevelType w:val="multilevel"/>
    <w:tmpl w:val="79F4F232"/>
    <w:styleLink w:val="CurrentList3"/>
    <w:lvl w:ilvl="0">
      <w:start w:val="1"/>
      <w:numFmt w:val="bullet"/>
      <w:lvlText w:val=""/>
      <w:lvlJc w:val="left"/>
      <w:pPr>
        <w:ind w:left="360" w:hanging="360"/>
      </w:pPr>
      <w:rPr>
        <w:rFonts w:ascii="Symbol" w:hAnsi="Symbol" w:hint="default"/>
        <w:color w:val="000000" w:themeColor="text1"/>
        <w:sz w:val="24"/>
      </w:rPr>
    </w:lvl>
    <w:lvl w:ilvl="1">
      <w:start w:val="1"/>
      <w:numFmt w:val="bullet"/>
      <w:lvlText w:val="o"/>
      <w:lvlJc w:val="left"/>
      <w:pPr>
        <w:ind w:left="720" w:hanging="360"/>
      </w:pPr>
      <w:rPr>
        <w:rFonts w:ascii="Courier New" w:hAnsi="Courier New" w:hint="default"/>
        <w:color w:val="F15533" w:themeColor="accent1"/>
        <w:sz w:val="24"/>
      </w:rPr>
    </w:lvl>
    <w:lvl w:ilvl="2">
      <w:start w:val="1"/>
      <w:numFmt w:val="bullet"/>
      <w:lvlText w:val=""/>
      <w:lvlJc w:val="left"/>
      <w:pPr>
        <w:ind w:left="1080" w:hanging="360"/>
      </w:pPr>
      <w:rPr>
        <w:rFonts w:ascii="Wingdings" w:hAnsi="Wingdings" w:hint="default"/>
        <w:color w:val="F15533" w:themeColor="accent1"/>
        <w:sz w:val="24"/>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num w:numId="1" w16cid:durableId="263080451">
    <w:abstractNumId w:val="4"/>
  </w:num>
  <w:num w:numId="2" w16cid:durableId="331644053">
    <w:abstractNumId w:val="10"/>
  </w:num>
  <w:num w:numId="3" w16cid:durableId="753747787">
    <w:abstractNumId w:val="6"/>
  </w:num>
  <w:num w:numId="4" w16cid:durableId="1895047714">
    <w:abstractNumId w:val="11"/>
  </w:num>
  <w:num w:numId="5" w16cid:durableId="1803503293">
    <w:abstractNumId w:val="3"/>
  </w:num>
  <w:num w:numId="6" w16cid:durableId="653263980">
    <w:abstractNumId w:val="8"/>
  </w:num>
  <w:num w:numId="7" w16cid:durableId="942614246">
    <w:abstractNumId w:val="0"/>
  </w:num>
  <w:num w:numId="8" w16cid:durableId="1630816093">
    <w:abstractNumId w:val="8"/>
  </w:num>
  <w:num w:numId="9" w16cid:durableId="276909595">
    <w:abstractNumId w:val="5"/>
  </w:num>
  <w:num w:numId="10" w16cid:durableId="220023555">
    <w:abstractNumId w:val="9"/>
  </w:num>
  <w:num w:numId="11" w16cid:durableId="834884093">
    <w:abstractNumId w:val="2"/>
  </w:num>
  <w:num w:numId="12" w16cid:durableId="344745965">
    <w:abstractNumId w:val="7"/>
  </w:num>
  <w:num w:numId="13" w16cid:durableId="1359891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7C"/>
    <w:rsid w:val="00010CF9"/>
    <w:rsid w:val="00034E8B"/>
    <w:rsid w:val="00055E22"/>
    <w:rsid w:val="000761F2"/>
    <w:rsid w:val="000A7F3C"/>
    <w:rsid w:val="00100EAC"/>
    <w:rsid w:val="00106032"/>
    <w:rsid w:val="0011640F"/>
    <w:rsid w:val="00174F67"/>
    <w:rsid w:val="00175471"/>
    <w:rsid w:val="00180710"/>
    <w:rsid w:val="00181381"/>
    <w:rsid w:val="001B7F78"/>
    <w:rsid w:val="001D09EE"/>
    <w:rsid w:val="001D430A"/>
    <w:rsid w:val="001D7755"/>
    <w:rsid w:val="001F3C74"/>
    <w:rsid w:val="0021521B"/>
    <w:rsid w:val="00222532"/>
    <w:rsid w:val="00246A76"/>
    <w:rsid w:val="00285F5A"/>
    <w:rsid w:val="002D2764"/>
    <w:rsid w:val="002E2F05"/>
    <w:rsid w:val="0030456C"/>
    <w:rsid w:val="00335B4F"/>
    <w:rsid w:val="00336007"/>
    <w:rsid w:val="0038457C"/>
    <w:rsid w:val="00396E95"/>
    <w:rsid w:val="00453EC5"/>
    <w:rsid w:val="004C48A5"/>
    <w:rsid w:val="004D2889"/>
    <w:rsid w:val="004D2BB2"/>
    <w:rsid w:val="004D334D"/>
    <w:rsid w:val="004D72C7"/>
    <w:rsid w:val="00500318"/>
    <w:rsid w:val="00510684"/>
    <w:rsid w:val="0057303A"/>
    <w:rsid w:val="005937B7"/>
    <w:rsid w:val="005F53B2"/>
    <w:rsid w:val="00615397"/>
    <w:rsid w:val="006157D4"/>
    <w:rsid w:val="0062551D"/>
    <w:rsid w:val="00634A2D"/>
    <w:rsid w:val="006365F3"/>
    <w:rsid w:val="00643E15"/>
    <w:rsid w:val="00661979"/>
    <w:rsid w:val="00692645"/>
    <w:rsid w:val="0069693F"/>
    <w:rsid w:val="006A0257"/>
    <w:rsid w:val="006C7947"/>
    <w:rsid w:val="0074621F"/>
    <w:rsid w:val="0078340D"/>
    <w:rsid w:val="007A0FAA"/>
    <w:rsid w:val="007D2B24"/>
    <w:rsid w:val="007E1DC0"/>
    <w:rsid w:val="007E20FC"/>
    <w:rsid w:val="00811AD3"/>
    <w:rsid w:val="00830F61"/>
    <w:rsid w:val="008411D8"/>
    <w:rsid w:val="008738C4"/>
    <w:rsid w:val="008A6F54"/>
    <w:rsid w:val="008C5EAB"/>
    <w:rsid w:val="00903FC8"/>
    <w:rsid w:val="00906720"/>
    <w:rsid w:val="0090734C"/>
    <w:rsid w:val="00907A85"/>
    <w:rsid w:val="00913D92"/>
    <w:rsid w:val="00913EAF"/>
    <w:rsid w:val="00950FF4"/>
    <w:rsid w:val="00973401"/>
    <w:rsid w:val="009738DB"/>
    <w:rsid w:val="00996A8A"/>
    <w:rsid w:val="00A23F48"/>
    <w:rsid w:val="00A25BA1"/>
    <w:rsid w:val="00A40DEC"/>
    <w:rsid w:val="00A51AFE"/>
    <w:rsid w:val="00A66AFF"/>
    <w:rsid w:val="00A67DF5"/>
    <w:rsid w:val="00AA353A"/>
    <w:rsid w:val="00AE11F6"/>
    <w:rsid w:val="00AE2C06"/>
    <w:rsid w:val="00AF7A4F"/>
    <w:rsid w:val="00B72538"/>
    <w:rsid w:val="00BB0F3F"/>
    <w:rsid w:val="00BC0BCD"/>
    <w:rsid w:val="00BE6429"/>
    <w:rsid w:val="00C12DE5"/>
    <w:rsid w:val="00C46159"/>
    <w:rsid w:val="00C84D5B"/>
    <w:rsid w:val="00CA2430"/>
    <w:rsid w:val="00CB123D"/>
    <w:rsid w:val="00CB1832"/>
    <w:rsid w:val="00CC0FFE"/>
    <w:rsid w:val="00CE3B09"/>
    <w:rsid w:val="00CF61BA"/>
    <w:rsid w:val="00D03778"/>
    <w:rsid w:val="00D219A0"/>
    <w:rsid w:val="00D45167"/>
    <w:rsid w:val="00D6074F"/>
    <w:rsid w:val="00D97660"/>
    <w:rsid w:val="00E16D14"/>
    <w:rsid w:val="00E20E43"/>
    <w:rsid w:val="00E232AA"/>
    <w:rsid w:val="00E36C6B"/>
    <w:rsid w:val="00E557D1"/>
    <w:rsid w:val="00EB064D"/>
    <w:rsid w:val="00EF1832"/>
    <w:rsid w:val="00F02B75"/>
    <w:rsid w:val="00F36591"/>
    <w:rsid w:val="00F416F0"/>
    <w:rsid w:val="00FA3628"/>
    <w:rsid w:val="00FA4565"/>
    <w:rsid w:val="00FD236C"/>
    <w:rsid w:val="00FE0E63"/>
    <w:rsid w:val="00FE6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6660D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unhideWhenUsed="1" w:qFormat="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1"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7A85"/>
    <w:pPr>
      <w:spacing w:line="280" w:lineRule="exact"/>
    </w:pPr>
    <w:rPr>
      <w:color w:val="404040" w:themeColor="text1" w:themeTint="BF"/>
      <w:sz w:val="20"/>
      <w:szCs w:val="22"/>
    </w:rPr>
  </w:style>
  <w:style w:type="paragraph" w:styleId="Heading1">
    <w:name w:val="heading 1"/>
    <w:basedOn w:val="Normal"/>
    <w:next w:val="Normal"/>
    <w:link w:val="Heading1Char"/>
    <w:uiPriority w:val="9"/>
    <w:qFormat/>
    <w:rsid w:val="00E232AA"/>
    <w:pPr>
      <w:keepNext/>
      <w:keepLines/>
      <w:spacing w:after="200" w:line="240" w:lineRule="auto"/>
      <w:outlineLvl w:val="0"/>
    </w:pPr>
    <w:rPr>
      <w:rFonts w:eastAsiaTheme="majorEastAsia" w:cs="Times New Roman (Headings CS)"/>
      <w:b/>
      <w:caps/>
      <w:color w:val="000000" w:themeColor="text1"/>
      <w:sz w:val="28"/>
      <w:szCs w:val="32"/>
    </w:rPr>
  </w:style>
  <w:style w:type="paragraph" w:styleId="Heading2">
    <w:name w:val="heading 2"/>
    <w:basedOn w:val="Normal"/>
    <w:next w:val="Normal"/>
    <w:link w:val="Heading2Char"/>
    <w:uiPriority w:val="9"/>
    <w:rsid w:val="00973401"/>
    <w:pPr>
      <w:keepNext/>
      <w:keepLines/>
      <w:spacing w:after="60" w:line="240" w:lineRule="auto"/>
      <w:outlineLvl w:val="1"/>
    </w:pPr>
    <w:rPr>
      <w:rFonts w:eastAsiaTheme="majorEastAsia" w:cs="Times New Roman (Headings CS)"/>
      <w:b/>
      <w:color w:val="000000" w:themeColor="text1"/>
      <w:szCs w:val="26"/>
    </w:rPr>
  </w:style>
  <w:style w:type="paragraph" w:styleId="Heading3">
    <w:name w:val="heading 3"/>
    <w:basedOn w:val="Normal"/>
    <w:next w:val="Normal"/>
    <w:link w:val="Heading3Char"/>
    <w:uiPriority w:val="9"/>
    <w:rsid w:val="00E16D14"/>
    <w:pPr>
      <w:keepNext/>
      <w:keepLines/>
      <w:spacing w:after="120"/>
      <w:outlineLvl w:val="2"/>
    </w:pPr>
    <w:rPr>
      <w:rFonts w:asciiTheme="majorHAnsi" w:eastAsiaTheme="majorEastAsia" w:hAnsiTheme="majorHAnsi" w:cstheme="majorBidi"/>
      <w:color w:val="000000" w:themeColor="text1"/>
      <w:szCs w:val="24"/>
    </w:rPr>
  </w:style>
  <w:style w:type="paragraph" w:styleId="Heading4">
    <w:name w:val="heading 4"/>
    <w:basedOn w:val="Normal"/>
    <w:next w:val="Normal"/>
    <w:link w:val="Heading4Char"/>
    <w:uiPriority w:val="9"/>
    <w:semiHidden/>
    <w:unhideWhenUsed/>
    <w:qFormat/>
    <w:rsid w:val="00CE3B09"/>
    <w:pPr>
      <w:keepNext/>
      <w:keepLines/>
      <w:spacing w:before="40"/>
      <w:outlineLvl w:val="3"/>
    </w:pPr>
    <w:rPr>
      <w:rFonts w:asciiTheme="majorHAnsi" w:eastAsiaTheme="majorEastAsia" w:hAnsiTheme="majorHAnsi" w:cstheme="majorBidi"/>
      <w:i/>
      <w:iCs/>
      <w:color w:val="CC2F0E"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1"/>
    <w:qFormat/>
    <w:rsid w:val="00E16D14"/>
    <w:pPr>
      <w:spacing w:after="240" w:line="240" w:lineRule="auto"/>
      <w:contextualSpacing/>
    </w:pPr>
    <w:rPr>
      <w:rFonts w:eastAsiaTheme="majorEastAsia" w:cs="Times New Roman (Headings CS)"/>
      <w:b/>
      <w:caps/>
      <w:color w:val="000000" w:themeColor="text1"/>
      <w:spacing w:val="20"/>
      <w:kern w:val="28"/>
      <w:sz w:val="96"/>
      <w:szCs w:val="56"/>
    </w:rPr>
  </w:style>
  <w:style w:type="character" w:customStyle="1" w:styleId="TitleChar">
    <w:name w:val="Title Char"/>
    <w:basedOn w:val="DefaultParagraphFont"/>
    <w:link w:val="Title"/>
    <w:uiPriority w:val="11"/>
    <w:rsid w:val="00E16D14"/>
    <w:rPr>
      <w:rFonts w:eastAsiaTheme="majorEastAsia" w:cs="Times New Roman (Headings CS)"/>
      <w:b/>
      <w:caps/>
      <w:color w:val="000000" w:themeColor="text1"/>
      <w:spacing w:val="20"/>
      <w:kern w:val="28"/>
      <w:sz w:val="96"/>
      <w:szCs w:val="56"/>
    </w:rPr>
  </w:style>
  <w:style w:type="paragraph" w:customStyle="1" w:styleId="ContactInfo">
    <w:name w:val="Contact Info"/>
    <w:basedOn w:val="Normal"/>
    <w:uiPriority w:val="99"/>
    <w:semiHidden/>
    <w:qFormat/>
    <w:rsid w:val="00B72538"/>
    <w:pPr>
      <w:spacing w:after="120"/>
      <w:jc w:val="center"/>
    </w:pPr>
    <w:rPr>
      <w:rFonts w:cs="Times New Roman (Body CS)"/>
      <w:b/>
      <w:color w:val="000000" w:themeColor="text1"/>
    </w:rPr>
  </w:style>
  <w:style w:type="character" w:styleId="IntenseEmphasis">
    <w:name w:val="Intense Emphasis"/>
    <w:basedOn w:val="DefaultParagraphFont"/>
    <w:uiPriority w:val="99"/>
    <w:semiHidden/>
    <w:rsid w:val="00CE3B09"/>
    <w:rPr>
      <w:b/>
      <w:iCs/>
      <w:color w:val="262626" w:themeColor="text1" w:themeTint="D9"/>
    </w:rPr>
  </w:style>
  <w:style w:type="character" w:customStyle="1" w:styleId="Heading1Char">
    <w:name w:val="Heading 1 Char"/>
    <w:basedOn w:val="DefaultParagraphFont"/>
    <w:link w:val="Heading1"/>
    <w:uiPriority w:val="9"/>
    <w:rsid w:val="00E232AA"/>
    <w:rPr>
      <w:rFonts w:eastAsiaTheme="majorEastAsia" w:cs="Times New Roman (Headings CS)"/>
      <w:b/>
      <w:caps/>
      <w:color w:val="000000" w:themeColor="text1"/>
      <w:sz w:val="28"/>
      <w:szCs w:val="32"/>
    </w:rPr>
  </w:style>
  <w:style w:type="character" w:customStyle="1" w:styleId="Heading2Char">
    <w:name w:val="Heading 2 Char"/>
    <w:basedOn w:val="DefaultParagraphFont"/>
    <w:link w:val="Heading2"/>
    <w:uiPriority w:val="9"/>
    <w:rsid w:val="00973401"/>
    <w:rPr>
      <w:rFonts w:eastAsiaTheme="majorEastAsia" w:cs="Times New Roman (Headings CS)"/>
      <w:b/>
      <w:color w:val="000000" w:themeColor="text1"/>
      <w:sz w:val="20"/>
      <w:szCs w:val="26"/>
    </w:rPr>
  </w:style>
  <w:style w:type="character" w:customStyle="1" w:styleId="Heading3Char">
    <w:name w:val="Heading 3 Char"/>
    <w:basedOn w:val="DefaultParagraphFont"/>
    <w:link w:val="Heading3"/>
    <w:uiPriority w:val="9"/>
    <w:rsid w:val="00907A85"/>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rsid w:val="00CE3B09"/>
    <w:rPr>
      <w:rFonts w:asciiTheme="majorHAnsi" w:eastAsiaTheme="majorEastAsia" w:hAnsiTheme="majorHAnsi" w:cstheme="majorBidi"/>
      <w:i/>
      <w:iCs/>
      <w:color w:val="CC2F0E" w:themeColor="accent1" w:themeShade="BF"/>
      <w:sz w:val="20"/>
      <w:szCs w:val="22"/>
    </w:rPr>
  </w:style>
  <w:style w:type="table" w:styleId="TableGrid">
    <w:name w:val="Table Grid"/>
    <w:basedOn w:val="TableNormal"/>
    <w:uiPriority w:val="39"/>
    <w:rsid w:val="00CE3B09"/>
    <w:pPr>
      <w:contextualSpacing/>
    </w:pPr>
    <w:rPr>
      <w:color w:val="595959" w:themeColor="text1" w:themeTint="A6"/>
      <w:sz w:val="22"/>
      <w:szCs w:val="22"/>
    </w:rPr>
    <w:tblPr/>
  </w:style>
  <w:style w:type="character" w:styleId="SubtleReference">
    <w:name w:val="Subtle Reference"/>
    <w:aliases w:val="Company &amp; Location"/>
    <w:basedOn w:val="DefaultParagraphFont"/>
    <w:uiPriority w:val="99"/>
    <w:semiHidden/>
    <w:rsid w:val="00CE3B09"/>
    <w:rPr>
      <w:rFonts w:ascii="Gill Sans MT" w:hAnsi="Gill Sans MT"/>
      <w:b w:val="0"/>
      <w:i w:val="0"/>
      <w:caps/>
      <w:smallCaps w:val="0"/>
      <w:vanish w:val="0"/>
      <w:color w:val="000000" w:themeColor="text1"/>
      <w:spacing w:val="10"/>
      <w:sz w:val="20"/>
    </w:rPr>
  </w:style>
  <w:style w:type="character" w:styleId="Hyperlink">
    <w:name w:val="Hyperlink"/>
    <w:basedOn w:val="DefaultParagraphFont"/>
    <w:uiPriority w:val="99"/>
    <w:semiHidden/>
    <w:rsid w:val="00CE3B09"/>
    <w:rPr>
      <w:color w:val="0563C1" w:themeColor="hyperlink"/>
      <w:u w:val="single"/>
    </w:rPr>
  </w:style>
  <w:style w:type="character" w:customStyle="1" w:styleId="UnresolvedMention1">
    <w:name w:val="Unresolved Mention1"/>
    <w:basedOn w:val="DefaultParagraphFont"/>
    <w:uiPriority w:val="99"/>
    <w:semiHidden/>
    <w:rsid w:val="00CE3B09"/>
    <w:rPr>
      <w:color w:val="605E5C"/>
      <w:shd w:val="clear" w:color="auto" w:fill="E1DFDD"/>
    </w:rPr>
  </w:style>
  <w:style w:type="paragraph" w:styleId="ListBullet">
    <w:name w:val="List Bullet"/>
    <w:basedOn w:val="Normal"/>
    <w:uiPriority w:val="99"/>
    <w:semiHidden/>
    <w:qFormat/>
    <w:rsid w:val="00906720"/>
    <w:pPr>
      <w:numPr>
        <w:numId w:val="1"/>
      </w:numPr>
      <w:spacing w:line="320" w:lineRule="exact"/>
      <w:ind w:left="360"/>
    </w:pPr>
  </w:style>
  <w:style w:type="paragraph" w:styleId="ListParagraph">
    <w:name w:val="List Paragraph"/>
    <w:basedOn w:val="Normal"/>
    <w:uiPriority w:val="34"/>
    <w:rsid w:val="00CC0FFE"/>
    <w:pPr>
      <w:ind w:left="720"/>
      <w:contextualSpacing/>
    </w:pPr>
  </w:style>
  <w:style w:type="numbering" w:customStyle="1" w:styleId="CurrentList1">
    <w:name w:val="Current List1"/>
    <w:uiPriority w:val="99"/>
    <w:rsid w:val="005937B7"/>
    <w:pPr>
      <w:numPr>
        <w:numId w:val="2"/>
      </w:numPr>
    </w:pPr>
  </w:style>
  <w:style w:type="numbering" w:customStyle="1" w:styleId="CurrentList2">
    <w:name w:val="Current List2"/>
    <w:uiPriority w:val="99"/>
    <w:rsid w:val="005937B7"/>
    <w:pPr>
      <w:numPr>
        <w:numId w:val="3"/>
      </w:numPr>
    </w:pPr>
  </w:style>
  <w:style w:type="numbering" w:customStyle="1" w:styleId="CurrentList3">
    <w:name w:val="Current List3"/>
    <w:uiPriority w:val="99"/>
    <w:rsid w:val="006157D4"/>
    <w:pPr>
      <w:numPr>
        <w:numId w:val="4"/>
      </w:numPr>
    </w:pPr>
  </w:style>
  <w:style w:type="numbering" w:customStyle="1" w:styleId="CurrentList4">
    <w:name w:val="Current List4"/>
    <w:uiPriority w:val="99"/>
    <w:rsid w:val="006157D4"/>
    <w:pPr>
      <w:numPr>
        <w:numId w:val="5"/>
      </w:numPr>
    </w:pPr>
  </w:style>
  <w:style w:type="paragraph" w:styleId="Header">
    <w:name w:val="header"/>
    <w:basedOn w:val="Normal"/>
    <w:link w:val="HeaderChar"/>
    <w:uiPriority w:val="99"/>
    <w:semiHidden/>
    <w:rsid w:val="00E16D14"/>
    <w:pPr>
      <w:tabs>
        <w:tab w:val="center" w:pos="4677"/>
        <w:tab w:val="right" w:pos="9355"/>
      </w:tabs>
    </w:pPr>
  </w:style>
  <w:style w:type="character" w:customStyle="1" w:styleId="HeaderChar">
    <w:name w:val="Header Char"/>
    <w:basedOn w:val="DefaultParagraphFont"/>
    <w:link w:val="Header"/>
    <w:uiPriority w:val="99"/>
    <w:semiHidden/>
    <w:rsid w:val="00907A85"/>
    <w:rPr>
      <w:color w:val="404040" w:themeColor="text1" w:themeTint="BF"/>
      <w:sz w:val="20"/>
      <w:szCs w:val="22"/>
    </w:rPr>
  </w:style>
  <w:style w:type="paragraph" w:styleId="Footer">
    <w:name w:val="footer"/>
    <w:basedOn w:val="Normal"/>
    <w:link w:val="FooterChar"/>
    <w:uiPriority w:val="99"/>
    <w:semiHidden/>
    <w:rsid w:val="00E16D14"/>
    <w:pPr>
      <w:tabs>
        <w:tab w:val="center" w:pos="4677"/>
        <w:tab w:val="right" w:pos="9355"/>
      </w:tabs>
    </w:pPr>
  </w:style>
  <w:style w:type="character" w:customStyle="1" w:styleId="FooterChar">
    <w:name w:val="Footer Char"/>
    <w:basedOn w:val="DefaultParagraphFont"/>
    <w:link w:val="Footer"/>
    <w:uiPriority w:val="99"/>
    <w:semiHidden/>
    <w:rsid w:val="00907A85"/>
    <w:rPr>
      <w:color w:val="404040" w:themeColor="text1" w:themeTint="BF"/>
      <w:sz w:val="20"/>
      <w:szCs w:val="22"/>
    </w:rPr>
  </w:style>
  <w:style w:type="paragraph" w:customStyle="1" w:styleId="ImagePlaceholder">
    <w:name w:val="Image Placeholder"/>
    <w:basedOn w:val="Normal"/>
    <w:semiHidden/>
    <w:qFormat/>
    <w:rsid w:val="00907A85"/>
    <w:pPr>
      <w:spacing w:line="240" w:lineRule="auto"/>
    </w:pPr>
    <w:rPr>
      <w:sz w:val="4"/>
    </w:rPr>
  </w:style>
  <w:style w:type="paragraph" w:styleId="Subtitle">
    <w:name w:val="Subtitle"/>
    <w:basedOn w:val="Normal"/>
    <w:next w:val="Normal"/>
    <w:link w:val="SubtitleChar"/>
    <w:uiPriority w:val="11"/>
    <w:rsid w:val="00E16D14"/>
    <w:pPr>
      <w:spacing w:line="240" w:lineRule="exact"/>
    </w:pPr>
    <w:rPr>
      <w:b/>
      <w:color w:val="091916" w:themeColor="accent5" w:themeShade="80"/>
      <w:spacing w:val="-2"/>
    </w:rPr>
  </w:style>
  <w:style w:type="character" w:customStyle="1" w:styleId="SubtitleChar">
    <w:name w:val="Subtitle Char"/>
    <w:basedOn w:val="DefaultParagraphFont"/>
    <w:link w:val="Subtitle"/>
    <w:uiPriority w:val="11"/>
    <w:rsid w:val="00E16D14"/>
    <w:rPr>
      <w:b/>
      <w:color w:val="091916" w:themeColor="accent5" w:themeShade="80"/>
      <w:spacing w:val="-2"/>
      <w:sz w:val="20"/>
      <w:szCs w:val="22"/>
    </w:rPr>
  </w:style>
  <w:style w:type="character" w:styleId="PlaceholderText">
    <w:name w:val="Placeholder Text"/>
    <w:basedOn w:val="DefaultParagraphFont"/>
    <w:uiPriority w:val="99"/>
    <w:semiHidden/>
    <w:rsid w:val="00907A85"/>
    <w:rPr>
      <w:color w:val="808080"/>
    </w:rPr>
  </w:style>
  <w:style w:type="character" w:styleId="UnresolvedMention">
    <w:name w:val="Unresolved Mention"/>
    <w:basedOn w:val="DefaultParagraphFont"/>
    <w:uiPriority w:val="99"/>
    <w:semiHidden/>
    <w:unhideWhenUsed/>
    <w:rsid w:val="0038457C"/>
    <w:rPr>
      <w:color w:val="605E5C"/>
      <w:shd w:val="clear" w:color="auto" w:fill="E1DFDD"/>
    </w:rPr>
  </w:style>
  <w:style w:type="paragraph" w:styleId="NormalWeb">
    <w:name w:val="Normal (Web)"/>
    <w:basedOn w:val="Normal"/>
    <w:uiPriority w:val="99"/>
    <w:semiHidden/>
    <w:unhideWhenUsed/>
    <w:rsid w:val="00CB123D"/>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mailto:Vamsi.KrishnaL@cognizant.com" TargetMode="External"/><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2414081\AppData\Roaming\Microsoft\Templates\ATS%20Bold%20accounting%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13E407927B44A5AA7A40AFE715DAC40"/>
        <w:category>
          <w:name w:val="General"/>
          <w:gallery w:val="placeholder"/>
        </w:category>
        <w:types>
          <w:type w:val="bbPlcHdr"/>
        </w:types>
        <w:behaviors>
          <w:behavior w:val="content"/>
        </w:behaviors>
        <w:guid w:val="{124D3EA0-DE8F-4BF9-9CE5-79880722B494}"/>
      </w:docPartPr>
      <w:docPartBody>
        <w:p w:rsidR="009A7D4E" w:rsidRDefault="009A7D4E" w:rsidP="009A7D4E">
          <w:pPr>
            <w:pStyle w:val="A13E407927B44A5AA7A40AFE715DAC40"/>
          </w:pPr>
          <w:r w:rsidRPr="00FA7765">
            <w:t>Experi</w:t>
          </w:r>
          <w:r>
            <w:t>E</w:t>
          </w:r>
          <w:r w:rsidRPr="00FA7765">
            <w:t>nce</w:t>
          </w:r>
        </w:p>
      </w:docPartBody>
    </w:docPart>
    <w:docPart>
      <w:docPartPr>
        <w:name w:val="3F6E183DCD33438BA6D7AA7944EC85D2"/>
        <w:category>
          <w:name w:val="General"/>
          <w:gallery w:val="placeholder"/>
        </w:category>
        <w:types>
          <w:type w:val="bbPlcHdr"/>
        </w:types>
        <w:behaviors>
          <w:behavior w:val="content"/>
        </w:behaviors>
        <w:guid w:val="{B54AFC99-262C-4538-BC0F-50B7B1C84BD4}"/>
      </w:docPartPr>
      <w:docPartBody>
        <w:p w:rsidR="009A7D4E" w:rsidRDefault="009A7D4E" w:rsidP="009A7D4E">
          <w:pPr>
            <w:pStyle w:val="3F6E183DCD33438BA6D7AA7944EC85D2"/>
          </w:pPr>
          <w:r>
            <w:t>Education</w:t>
          </w:r>
        </w:p>
      </w:docPartBody>
    </w:docPart>
    <w:docPart>
      <w:docPartPr>
        <w:name w:val="1BAB2BC00C564F128DDF077A926E9BC8"/>
        <w:category>
          <w:name w:val="General"/>
          <w:gallery w:val="placeholder"/>
        </w:category>
        <w:types>
          <w:type w:val="bbPlcHdr"/>
        </w:types>
        <w:behaviors>
          <w:behavior w:val="content"/>
        </w:behaviors>
        <w:guid w:val="{AEAD3649-A5D2-436B-94C3-2809147FBD1A}"/>
      </w:docPartPr>
      <w:docPartBody>
        <w:p w:rsidR="009A7D4E" w:rsidRDefault="009A7D4E" w:rsidP="009A7D4E">
          <w:pPr>
            <w:pStyle w:val="1BAB2BC00C564F128DDF077A926E9BC8"/>
          </w:pPr>
          <w:r w:rsidRPr="00FA7765">
            <w:t>Skills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panose1 w:val="00000000000000000000"/>
    <w:charset w:val="00"/>
    <w:family w:val="roman"/>
    <w:notTrueType/>
    <w:pitch w:val="default"/>
  </w:font>
  <w:font w:name="Times New Roman (Body CS)">
    <w:altName w:val="Times New Roman"/>
    <w:panose1 w:val="00000000000000000000"/>
    <w:charset w:val="00"/>
    <w:family w:val="roman"/>
    <w:notTrueType/>
    <w:pitch w:val="default"/>
  </w:font>
  <w:font w:name="Gill Sans MT">
    <w:panose1 w:val="020B0502020104020203"/>
    <w:charset w:val="00"/>
    <w:family w:val="swiss"/>
    <w:pitch w:val="variable"/>
    <w:sig w:usb0="00000007" w:usb1="00000000" w:usb2="00000000" w:usb3="00000000" w:csb0="0000000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4E"/>
    <w:rsid w:val="00160FF8"/>
    <w:rsid w:val="001D430A"/>
    <w:rsid w:val="002D2764"/>
    <w:rsid w:val="004C48A5"/>
    <w:rsid w:val="0053375D"/>
    <w:rsid w:val="008C5EAB"/>
    <w:rsid w:val="00950FF4"/>
    <w:rsid w:val="009A7D4E"/>
    <w:rsid w:val="00AE2C06"/>
    <w:rsid w:val="00F02B7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pPr>
      <w:keepNext/>
      <w:keepLines/>
      <w:spacing w:after="60" w:line="240" w:lineRule="auto"/>
      <w:outlineLvl w:val="1"/>
    </w:pPr>
    <w:rPr>
      <w:rFonts w:eastAsiaTheme="majorEastAsia" w:cs="Times New Roman (Headings CS)"/>
      <w:b/>
      <w:color w:val="000000" w:themeColor="text1"/>
      <w:kern w:val="0"/>
      <w:sz w:val="20"/>
      <w:szCs w:val="26"/>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eastAsiaTheme="majorEastAsia" w:cs="Times New Roman (Headings CS)"/>
      <w:b/>
      <w:color w:val="000000" w:themeColor="text1"/>
      <w:kern w:val="0"/>
      <w:sz w:val="20"/>
      <w:szCs w:val="26"/>
      <w:lang w:val="en-US" w:eastAsia="en-US"/>
      <w14:ligatures w14:val="none"/>
    </w:rPr>
  </w:style>
  <w:style w:type="paragraph" w:customStyle="1" w:styleId="A13E407927B44A5AA7A40AFE715DAC40">
    <w:name w:val="A13E407927B44A5AA7A40AFE715DAC40"/>
    <w:rsid w:val="009A7D4E"/>
  </w:style>
  <w:style w:type="paragraph" w:customStyle="1" w:styleId="3F6E183DCD33438BA6D7AA7944EC85D2">
    <w:name w:val="3F6E183DCD33438BA6D7AA7944EC85D2"/>
    <w:rsid w:val="009A7D4E"/>
  </w:style>
  <w:style w:type="paragraph" w:customStyle="1" w:styleId="1BAB2BC00C564F128DDF077A926E9BC8">
    <w:name w:val="1BAB2BC00C564F128DDF077A926E9BC8"/>
    <w:rsid w:val="009A7D4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Pink Orange Green">
      <a:dk1>
        <a:srgbClr val="000000"/>
      </a:dk1>
      <a:lt1>
        <a:srgbClr val="FFFFFF"/>
      </a:lt1>
      <a:dk2>
        <a:srgbClr val="44546A"/>
      </a:dk2>
      <a:lt2>
        <a:srgbClr val="E7E6E6"/>
      </a:lt2>
      <a:accent1>
        <a:srgbClr val="F15533"/>
      </a:accent1>
      <a:accent2>
        <a:srgbClr val="EF96C0"/>
      </a:accent2>
      <a:accent3>
        <a:srgbClr val="E20386"/>
      </a:accent3>
      <a:accent4>
        <a:srgbClr val="266D31"/>
      </a:accent4>
      <a:accent5>
        <a:srgbClr val="12332D"/>
      </a:accent5>
      <a:accent6>
        <a:srgbClr val="E5D9EB"/>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EEC261-E1A8-44C9-86EB-9B713B37503F}">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ACF02F42-0671-4412-BC92-3A1D94274E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5DC269C-E6BD-4588-8075-DB6EF8D60A02}">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ATS Bold accounting resume</Template>
  <TotalTime>0</TotalTime>
  <Pages>2</Pages>
  <Words>472</Words>
  <Characters>3176</Characters>
  <Application>Microsoft Office Word</Application>
  <DocSecurity>0</DocSecurity>
  <Lines>82</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2026-02-10T03:18:00Z</dcterms:created>
  <dcterms:modified xsi:type="dcterms:W3CDTF">2026-02-10T03:46:00Z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